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DBCB" w14:textId="77777777" w:rsidR="00796EFF" w:rsidRDefault="00796EFF" w:rsidP="00796EFF"/>
    <w:p w14:paraId="7A029E69" w14:textId="77777777" w:rsidR="00796EFF" w:rsidRDefault="00796EFF" w:rsidP="00796EFF"/>
    <w:sdt>
      <w:sdtPr>
        <w:rPr>
          <w:rFonts w:ascii="Times New Roman" w:eastAsia="Times New Roman" w:hAnsi="Times New Roman" w:cs="Times New Roman"/>
          <w:color w:val="auto"/>
          <w:sz w:val="24"/>
          <w:lang w:eastAsia="fr-FR"/>
        </w:rPr>
        <w:id w:val="-388415555"/>
        <w:docPartObj>
          <w:docPartGallery w:val="Cover Pages"/>
          <w:docPartUnique/>
        </w:docPartObj>
      </w:sdtPr>
      <w:sdtContent>
        <w:sdt>
          <w:sdtPr>
            <w:rPr>
              <w:rFonts w:ascii="Times New Roman" w:eastAsia="Times New Roman" w:hAnsi="Times New Roman" w:cs="Times New Roman"/>
              <w:color w:val="auto"/>
              <w:sz w:val="24"/>
              <w:lang w:eastAsia="fr-FR"/>
            </w:rPr>
            <w:id w:val="596752214"/>
            <w:docPartObj>
              <w:docPartGallery w:val="Cover Pages"/>
              <w:docPartUnique/>
            </w:docPartObj>
          </w:sdtPr>
          <w:sdtContent>
            <w:p w14:paraId="51840DAA" w14:textId="694D367C" w:rsidR="00796EFF" w:rsidRDefault="00221061" w:rsidP="00796EFF">
              <w:pPr>
                <w:pStyle w:val="Logo"/>
                <w:jc w:val="center"/>
                <w:rPr>
                  <w:sz w:val="48"/>
                  <w:szCs w:val="28"/>
                </w:rPr>
              </w:pPr>
              <w:r>
                <w:rPr>
                  <w:sz w:val="48"/>
                  <w:szCs w:val="28"/>
                </w:rPr>
                <w:t>Rapport de test d’intrusion</w:t>
              </w:r>
              <w:r w:rsidR="00A333CA">
                <w:rPr>
                  <w:sz w:val="48"/>
                  <w:szCs w:val="28"/>
                </w:rPr>
                <w:t xml:space="preserve"> </w:t>
              </w:r>
            </w:p>
            <w:p w14:paraId="5D6EEFCD" w14:textId="11BEDD4C" w:rsidR="00796EFF" w:rsidRDefault="00221061" w:rsidP="00796EFF">
              <w:pPr>
                <w:pStyle w:val="Logo"/>
                <w:jc w:val="center"/>
                <w:rPr>
                  <w:sz w:val="44"/>
                </w:rPr>
              </w:pPr>
              <w:r>
                <w:rPr>
                  <w:sz w:val="44"/>
                </w:rPr>
                <w:t>&lt;&lt;Client&gt;&gt;</w:t>
              </w:r>
            </w:p>
            <w:p w14:paraId="048A46B9" w14:textId="7844098B" w:rsidR="00796EFF" w:rsidRPr="00920B26" w:rsidRDefault="00920B26" w:rsidP="00920B26">
              <w:pPr>
                <w:pStyle w:val="Logo"/>
                <w:jc w:val="center"/>
                <w:rPr>
                  <w:sz w:val="44"/>
                </w:rPr>
              </w:pPr>
              <w:r>
                <w:rPr>
                  <w:sz w:val="44"/>
                </w:rPr>
                <w:t>Par</w:t>
              </w:r>
            </w:p>
            <w:p w14:paraId="47C7D297" w14:textId="7755A56B" w:rsidR="00796EFF" w:rsidRDefault="00920B26" w:rsidP="00796EFF">
              <w:pPr>
                <w:pStyle w:val="Logo"/>
                <w:jc w:val="center"/>
              </w:pPr>
              <w:r w:rsidRPr="00F76614">
                <w:rPr>
                  <w:noProof/>
                </w:rPr>
                <w:drawing>
                  <wp:inline distT="0" distB="0" distL="0" distR="0" wp14:anchorId="2BB7EEC3" wp14:editId="555D52F3">
                    <wp:extent cx="2488359" cy="779487"/>
                    <wp:effectExtent l="0" t="0" r="1270" b="0"/>
                    <wp:docPr id="11" name="Image 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18210" cy="85148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  <w:p w14:paraId="57E6CB36" w14:textId="77777777" w:rsidR="00796EFF" w:rsidRDefault="00796EFF" w:rsidP="00796EFF">
              <w:pPr>
                <w:pStyle w:val="Logo"/>
                <w:jc w:val="right"/>
              </w:pPr>
            </w:p>
            <w:p w14:paraId="4C0EC716" w14:textId="77777777" w:rsidR="00796EFF" w:rsidRPr="00786ECC" w:rsidRDefault="00796EFF" w:rsidP="00796EFF">
              <w:pPr>
                <w:pStyle w:val="Titre"/>
                <w:rPr>
                  <w:noProof/>
                </w:rPr>
              </w:pP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77696" behindDoc="0" locked="0" layoutInCell="1" allowOverlap="1" wp14:anchorId="346290F7" wp14:editId="44603510">
                        <wp:simplePos x="0" y="0"/>
                        <wp:positionH relativeFrom="page">
                          <wp:posOffset>762000</wp:posOffset>
                        </wp:positionH>
                        <wp:positionV relativeFrom="paragraph">
                          <wp:posOffset>250825</wp:posOffset>
                        </wp:positionV>
                        <wp:extent cx="1969135" cy="746760"/>
                        <wp:effectExtent l="0" t="0" r="0" b="0"/>
                        <wp:wrapNone/>
                        <wp:docPr id="23" name="Zone de texte 1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/>
                              </wps:cNvSpPr>
                              <wps:spPr>
                                <a:xfrm>
                                  <a:off x="0" y="0"/>
                                  <a:ext cx="1969135" cy="7467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0D1218" w14:textId="77777777" w:rsidR="00796EFF" w:rsidRPr="00F81524" w:rsidRDefault="00796EFF" w:rsidP="00796EFF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F81524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  <w:p w14:paraId="1E7C12BD" w14:textId="77777777" w:rsidR="00796EFF" w:rsidRPr="00F81524" w:rsidRDefault="00796EFF" w:rsidP="00796EFF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DOSSIER GDPR/RGPD</w:t>
                                    </w:r>
                                  </w:p>
                                  <w:p w14:paraId="18E7A558" w14:textId="77777777" w:rsidR="00796EFF" w:rsidRDefault="00796EFF" w:rsidP="00796EFF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346290F7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16" o:spid="_x0000_s1026" type="#_x0000_t202" style="position:absolute;left:0;text-align:left;margin-left:60pt;margin-top:19.75pt;width:155.05pt;height:58.8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" filled="f" stroked="f" strokeweight=".5pt">
                        <v:textbox>
                          <w:txbxContent>
                            <w:p w14:paraId="660D1218" w14:textId="77777777" w:rsidR="00796EFF" w:rsidRPr="00F81524" w:rsidRDefault="00796EFF" w:rsidP="00796EFF">
                              <w:pPr>
                                <w:pStyle w:val="Sansinterligne"/>
                                <w:rPr>
                                  <w:color w:val="FFFFFF" w:themeColor="background1"/>
                                </w:rPr>
                              </w:pPr>
                              <w:r w:rsidRPr="00F81524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  <w:p w14:paraId="1E7C12BD" w14:textId="77777777" w:rsidR="00796EFF" w:rsidRPr="00F81524" w:rsidRDefault="00796EFF" w:rsidP="00796EFF">
                              <w:pPr>
                                <w:pStyle w:val="Sansinterligne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DOSSIER GDPR/RGPD</w:t>
                              </w:r>
                            </w:p>
                            <w:p w14:paraId="18E7A558" w14:textId="77777777" w:rsidR="00796EFF" w:rsidRDefault="00796EFF" w:rsidP="00796EFF"/>
                          </w:txbxContent>
                        </v:textbox>
                        <w10:wrap anchorx="page"/>
                      </v:shape>
                    </w:pict>
                  </mc:Fallback>
                </mc:AlternateContent>
              </w:r>
              <w:r>
                <w:rPr>
                  <w:noProof/>
                </w:rPr>
                <w:br w:type="page"/>
              </w:r>
              <w:r>
                <w:rPr>
                  <w:noProof/>
                </w:rPr>
                <w:lastRenderedPageBreak/>
                <w:t>Ta</w:t>
              </w:r>
              <w:r w:rsidRPr="007D6F82">
                <w:rPr>
                  <w:noProof/>
                </w:rPr>
                <w:t>ble des matière</w:t>
              </w:r>
              <w:r>
                <w:rPr>
                  <w:noProof/>
                </w:rPr>
                <w:t>s</w:t>
              </w:r>
            </w:p>
            <w:p w14:paraId="5E1D85F6" w14:textId="670FD956" w:rsidR="00A60E4B" w:rsidRDefault="00796EFF">
              <w:pPr>
                <w:pStyle w:val="TM1"/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 w:rsidRPr="006D627B">
                <w:rPr>
                  <w:sz w:val="22"/>
                </w:rPr>
                <w:fldChar w:fldCharType="begin"/>
              </w:r>
              <w:r w:rsidRPr="006D627B">
                <w:rPr>
                  <w:sz w:val="22"/>
                </w:rPr>
                <w:instrText xml:space="preserve"> TOC \o "1-3" </w:instrText>
              </w:r>
              <w:r w:rsidRPr="006D627B">
                <w:rPr>
                  <w:sz w:val="22"/>
                </w:rPr>
                <w:fldChar w:fldCharType="separate"/>
              </w:r>
              <w:r w:rsidR="00A60E4B">
                <w:rPr>
                  <w:noProof/>
                </w:rPr>
                <w:t>1.</w:t>
              </w:r>
              <w:r w:rsidR="00A60E4B"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 w:rsidR="00A60E4B">
                <w:rPr>
                  <w:noProof/>
                </w:rPr>
                <w:t>Introduction</w:t>
              </w:r>
              <w:r w:rsidR="00A60E4B">
                <w:rPr>
                  <w:noProof/>
                </w:rPr>
                <w:tab/>
              </w:r>
              <w:r w:rsidR="00A60E4B">
                <w:rPr>
                  <w:noProof/>
                </w:rPr>
                <w:fldChar w:fldCharType="begin"/>
              </w:r>
              <w:r w:rsidR="00A60E4B">
                <w:rPr>
                  <w:noProof/>
                </w:rPr>
                <w:instrText xml:space="preserve"> PAGEREF _Toc199697834 \h </w:instrText>
              </w:r>
              <w:r w:rsidR="00A60E4B">
                <w:rPr>
                  <w:noProof/>
                </w:rPr>
              </w:r>
              <w:r w:rsidR="00A60E4B">
                <w:rPr>
                  <w:noProof/>
                </w:rPr>
                <w:fldChar w:fldCharType="separate"/>
              </w:r>
              <w:r w:rsidR="00A60E4B">
                <w:rPr>
                  <w:noProof/>
                </w:rPr>
                <w:t>3</w:t>
              </w:r>
              <w:r w:rsidR="00A60E4B">
                <w:rPr>
                  <w:noProof/>
                </w:rPr>
                <w:fldChar w:fldCharType="end"/>
              </w:r>
            </w:p>
            <w:p w14:paraId="2DA90A02" w14:textId="3CB192DD" w:rsidR="00A60E4B" w:rsidRDefault="00A60E4B">
              <w:pPr>
                <w:pStyle w:val="TM1"/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2.</w:t>
              </w:r>
              <w:r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Objectif du test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_Toc199697835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p>
            <w:p w14:paraId="48F1A7D2" w14:textId="1652B762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2.1.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Contexte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_Toc199697836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p>
            <w:p w14:paraId="79C00CDC" w14:textId="07D7904E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2.2.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Glossaire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_Toc199697837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</w:t>
              </w:r>
              <w:r>
                <w:rPr>
                  <w:noProof/>
                </w:rPr>
                <w:fldChar w:fldCharType="end"/>
              </w:r>
            </w:p>
            <w:p w14:paraId="57BA5180" w14:textId="0961CECE" w:rsidR="00A60E4B" w:rsidRDefault="00A60E4B">
              <w:pPr>
                <w:pStyle w:val="TM1"/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3.</w:t>
              </w:r>
              <w:r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Résumé de l’état des lieux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_Toc199697838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p>
            <w:p w14:paraId="21D585D3" w14:textId="09450034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3.1.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Vulnérabilités identifiées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_Toc199697839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p>
            <w:p w14:paraId="177BBFD4" w14:textId="2D424438" w:rsidR="00A60E4B" w:rsidRDefault="00A60E4B">
              <w:pPr>
                <w:pStyle w:val="TM1"/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4.</w:t>
              </w:r>
              <w:r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Analyse technique des vulnérabilités identifiées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_Toc199697840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p>
            <w:p w14:paraId="017AE922" w14:textId="266E3963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4.1.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Titre vulnérabilité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_Toc199697841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p>
            <w:p w14:paraId="634E6AE8" w14:textId="17BDC8C5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4.1.1.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Description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_Toc199697842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p>
            <w:p w14:paraId="526830E8" w14:textId="09C93020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4.1.2.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Impact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_Toc199697843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p>
            <w:p w14:paraId="0229056F" w14:textId="463B7A4A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4.1.3.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Démonstration des évidences (exploitation)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_Toc199697844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p>
            <w:p w14:paraId="7AC21BEF" w14:textId="1F376827" w:rsidR="00A60E4B" w:rsidRDefault="00A60E4B">
              <w:pPr>
                <w:pStyle w:val="TM1"/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5.</w:t>
              </w:r>
              <w:r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Recommandations et plan d’action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_Toc199697845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7</w:t>
              </w:r>
              <w:r>
                <w:rPr>
                  <w:noProof/>
                </w:rPr>
                <w:fldChar w:fldCharType="end"/>
              </w:r>
            </w:p>
            <w:p w14:paraId="03B68AE7" w14:textId="5C5C63FA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5.1.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Court terme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7</w:t>
              </w:r>
              <w:r>
                <w:rPr>
                  <w:noProof/>
                </w:rPr>
                <w:fldChar w:fldCharType="end"/>
              </w:r>
            </w:p>
            <w:p w14:paraId="0CFB79B1" w14:textId="56D67043" w:rsidR="00A60E4B" w:rsidRDefault="00A60E4B">
              <w:pPr>
                <w:pStyle w:val="TM2"/>
                <w:tabs>
                  <w:tab w:val="left" w:pos="1000"/>
                  <w:tab w:val="right" w:leader="dot" w:pos="9061"/>
                </w:tabs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5.2.</w:t>
              </w:r>
              <w:r>
                <w:rPr>
                  <w:rFonts w:asciiTheme="minorHAnsi" w:hAnsiTheme="minorHAnsi"/>
                  <w:small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Moyen terme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7</w:t>
              </w:r>
              <w:r>
                <w:rPr>
                  <w:noProof/>
                </w:rPr>
                <w:fldChar w:fldCharType="end"/>
              </w:r>
            </w:p>
            <w:p w14:paraId="26783080" w14:textId="098E7377" w:rsidR="00A60E4B" w:rsidRDefault="00A60E4B">
              <w:pPr>
                <w:pStyle w:val="TM1"/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</w:pPr>
              <w:r>
                <w:rPr>
                  <w:noProof/>
                </w:rPr>
                <w:t>6.</w:t>
              </w:r>
              <w:r>
                <w:rPr>
                  <w:rFonts w:asciiTheme="minorHAnsi" w:hAnsiTheme="minorHAnsi"/>
                  <w:bCs w:val="0"/>
                  <w:caps w:val="0"/>
                  <w:noProof/>
                  <w:color w:val="auto"/>
                  <w:kern w:val="2"/>
                  <w:sz w:val="24"/>
                  <w:lang w:eastAsia="fr-FR"/>
                  <w14:ligatures w14:val="standardContextual"/>
                </w:rPr>
                <w:tab/>
              </w:r>
              <w:r>
                <w:rPr>
                  <w:noProof/>
                </w:rPr>
                <w:t>Annexes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_Toc199697848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8</w:t>
              </w:r>
              <w:r>
                <w:rPr>
                  <w:noProof/>
                </w:rPr>
                <w:fldChar w:fldCharType="end"/>
              </w:r>
            </w:p>
            <w:p w14:paraId="692D847C" w14:textId="6BE976FD" w:rsidR="00796EFF" w:rsidRPr="006D627B" w:rsidRDefault="00796EFF" w:rsidP="00796EFF">
              <w:pPr>
                <w:rPr>
                  <w:sz w:val="20"/>
                </w:rPr>
              </w:pPr>
              <w:r w:rsidRPr="006D627B">
                <w:rPr>
                  <w:bCs/>
                  <w:caps/>
                </w:rPr>
                <w:fldChar w:fldCharType="end"/>
              </w:r>
              <w:r w:rsidRPr="006D627B">
                <w:rPr>
                  <w:sz w:val="20"/>
                </w:rPr>
                <w:br w:type="page"/>
              </w:r>
            </w:p>
            <w:p w14:paraId="12407A1E" w14:textId="77777777" w:rsidR="00796EFF" w:rsidRPr="007D6F82" w:rsidRDefault="00000000" w:rsidP="00796EFF"/>
          </w:sdtContent>
        </w:sdt>
        <w:p w14:paraId="4E99966E" w14:textId="77777777" w:rsidR="00796EFF" w:rsidRDefault="00796EFF" w:rsidP="00796EFF">
          <w:pPr>
            <w:pStyle w:val="Titre"/>
            <w:rPr>
              <w:noProof/>
            </w:rPr>
          </w:pPr>
          <w:r>
            <w:rPr>
              <w:noProof/>
            </w:rPr>
            <w:t xml:space="preserve">Coordonnées </w:t>
          </w:r>
        </w:p>
        <w:p w14:paraId="752CE960" w14:textId="1FF29E80" w:rsidR="00796EFF" w:rsidRPr="001C4C20" w:rsidRDefault="00920B26" w:rsidP="00023249">
          <w:pPr>
            <w:jc w:val="both"/>
            <w:rPr>
              <w:rFonts w:ascii="Century Gothic" w:hAnsi="Century Gothic"/>
              <w:color w:val="4C483D" w:themeColor="text2"/>
              <w:sz w:val="20"/>
              <w:szCs w:val="20"/>
            </w:rPr>
          </w:pPr>
          <w:r w:rsidRPr="001C4C20">
            <w:rPr>
              <w:rFonts w:ascii="Century Gothic" w:hAnsi="Century Gothic"/>
              <w:color w:val="4C483D" w:themeColor="text2"/>
              <w:sz w:val="20"/>
              <w:szCs w:val="20"/>
            </w:rPr>
            <w:t>GameOn Security</w:t>
          </w:r>
        </w:p>
        <w:p w14:paraId="57020BE6" w14:textId="080904CC" w:rsidR="00796EFF" w:rsidRPr="00920B26" w:rsidRDefault="00920B26" w:rsidP="00023249">
          <w:pPr>
            <w:jc w:val="both"/>
            <w:rPr>
              <w:rFonts w:ascii="Century Gothic" w:hAnsi="Century Gothic"/>
              <w:color w:val="4C483D" w:themeColor="text2"/>
              <w:sz w:val="20"/>
              <w:szCs w:val="20"/>
            </w:rPr>
          </w:pPr>
          <w:r w:rsidRPr="00920B26">
            <w:rPr>
              <w:rFonts w:ascii="Century Gothic" w:hAnsi="Century Gothic"/>
              <w:color w:val="4C483D" w:themeColor="text2"/>
              <w:sz w:val="20"/>
              <w:szCs w:val="20"/>
            </w:rPr>
            <w:t>4</w:t>
          </w:r>
          <w:r w:rsidR="008D08B8">
            <w:rPr>
              <w:rFonts w:ascii="Century Gothic" w:hAnsi="Century Gothic"/>
              <w:color w:val="4C483D" w:themeColor="text2"/>
              <w:sz w:val="20"/>
              <w:szCs w:val="20"/>
            </w:rPr>
            <w:t xml:space="preserve"> Rue de la Bourdaine</w:t>
          </w:r>
        </w:p>
        <w:p w14:paraId="048F527F" w14:textId="7676FB8A" w:rsidR="00796EFF" w:rsidRPr="003A6DB8" w:rsidRDefault="008D08B8" w:rsidP="00023249">
          <w:pPr>
            <w:jc w:val="both"/>
            <w:rPr>
              <w:rFonts w:ascii="Century Gothic" w:hAnsi="Century Gothic"/>
              <w:color w:val="4C483D" w:themeColor="text2"/>
              <w:sz w:val="20"/>
              <w:szCs w:val="20"/>
            </w:rPr>
          </w:pPr>
          <w:r>
            <w:rPr>
              <w:rFonts w:ascii="Century Gothic" w:hAnsi="Century Gothic"/>
              <w:color w:val="4C483D" w:themeColor="text2"/>
              <w:sz w:val="20"/>
              <w:szCs w:val="20"/>
            </w:rPr>
            <w:t>33980</w:t>
          </w:r>
          <w:r w:rsidR="00920B26">
            <w:rPr>
              <w:rFonts w:ascii="Century Gothic" w:hAnsi="Century Gothic"/>
              <w:color w:val="4C483D" w:themeColor="text2"/>
              <w:sz w:val="20"/>
              <w:szCs w:val="20"/>
            </w:rPr>
            <w:t xml:space="preserve"> </w:t>
          </w:r>
          <w:r>
            <w:rPr>
              <w:rFonts w:ascii="Century Gothic" w:hAnsi="Century Gothic"/>
              <w:color w:val="4C483D" w:themeColor="text2"/>
              <w:sz w:val="20"/>
              <w:szCs w:val="20"/>
            </w:rPr>
            <w:t>Audenge</w:t>
          </w:r>
        </w:p>
        <w:p w14:paraId="095C80BF" w14:textId="77777777" w:rsidR="00796EFF" w:rsidRPr="003A6DB8" w:rsidRDefault="00796EFF" w:rsidP="00023249">
          <w:pPr>
            <w:jc w:val="both"/>
            <w:rPr>
              <w:rFonts w:ascii="Century Gothic" w:hAnsi="Century Gothic"/>
              <w:color w:val="4C483D" w:themeColor="text2"/>
              <w:sz w:val="20"/>
              <w:szCs w:val="20"/>
            </w:rPr>
          </w:pPr>
        </w:p>
        <w:p w14:paraId="3CC3D21D" w14:textId="556D6669" w:rsidR="00796EFF" w:rsidRPr="003A6DB8" w:rsidRDefault="00967C5A" w:rsidP="00023249">
          <w:pPr>
            <w:jc w:val="both"/>
            <w:rPr>
              <w:rFonts w:ascii="Century Gothic" w:hAnsi="Century Gothic"/>
              <w:color w:val="4C483D" w:themeColor="text2"/>
              <w:sz w:val="20"/>
              <w:szCs w:val="20"/>
              <w:u w:val="single"/>
            </w:rPr>
          </w:pPr>
          <w:hyperlink r:id="rId13" w:history="1">
            <w:r w:rsidRPr="003B634F">
              <w:rPr>
                <w:rStyle w:val="Lienhypertexte"/>
                <w:rFonts w:ascii="Century Gothic" w:hAnsi="Century Gothic"/>
                <w:sz w:val="20"/>
                <w:szCs w:val="20"/>
              </w:rPr>
              <w:t>srichard@gameon-security.fr</w:t>
            </w:r>
          </w:hyperlink>
          <w:r w:rsidR="00796EFF" w:rsidRPr="003A6DB8">
            <w:rPr>
              <w:rFonts w:ascii="Century Gothic" w:hAnsi="Century Gothic"/>
              <w:color w:val="4C483D" w:themeColor="text2"/>
              <w:sz w:val="20"/>
              <w:szCs w:val="20"/>
            </w:rPr>
            <w:tab/>
          </w:r>
          <w:r w:rsidR="00796EFF" w:rsidRPr="003A6DB8">
            <w:rPr>
              <w:rFonts w:ascii="Century Gothic" w:hAnsi="Century Gothic"/>
              <w:color w:val="4C483D" w:themeColor="text2"/>
              <w:sz w:val="20"/>
              <w:szCs w:val="20"/>
            </w:rPr>
            <w:tab/>
          </w:r>
          <w:r w:rsidR="00796EFF" w:rsidRPr="003A6DB8">
            <w:rPr>
              <w:rFonts w:ascii="Century Gothic" w:hAnsi="Century Gothic"/>
              <w:color w:val="4C483D" w:themeColor="text2"/>
              <w:sz w:val="20"/>
              <w:szCs w:val="20"/>
            </w:rPr>
            <w:tab/>
          </w:r>
        </w:p>
        <w:p w14:paraId="3F607B40" w14:textId="7814C32A" w:rsidR="00796EFF" w:rsidRDefault="00796EFF" w:rsidP="00023249">
          <w:pPr>
            <w:jc w:val="both"/>
          </w:pPr>
          <w:r w:rsidRPr="003A6DB8">
            <w:rPr>
              <w:rFonts w:ascii="Century Gothic" w:hAnsi="Century Gothic"/>
              <w:color w:val="4C483D" w:themeColor="text2"/>
              <w:sz w:val="20"/>
              <w:szCs w:val="20"/>
            </w:rPr>
            <w:t>+33 6 73 48 44 11</w:t>
          </w:r>
          <w:r w:rsidRPr="00AF28E4">
            <w:rPr>
              <w:rFonts w:ascii="Comic Sans MS" w:hAnsi="Comic Sans MS"/>
              <w:sz w:val="20"/>
              <w:szCs w:val="20"/>
            </w:rPr>
            <w:tab/>
          </w:r>
          <w:r>
            <w:tab/>
          </w:r>
          <w:r>
            <w:tab/>
          </w:r>
          <w:r>
            <w:tab/>
          </w:r>
          <w:r>
            <w:tab/>
          </w:r>
        </w:p>
        <w:p w14:paraId="7365227C" w14:textId="77777777" w:rsidR="00796EFF" w:rsidRDefault="00796EFF" w:rsidP="00796EFF"/>
        <w:p w14:paraId="09E8DFE4" w14:textId="77777777" w:rsidR="00796EFF" w:rsidRPr="0020341A" w:rsidRDefault="00796EFF" w:rsidP="00796EFF"/>
        <w:p w14:paraId="45E1F695" w14:textId="77777777" w:rsidR="00796EFF" w:rsidRPr="007D6F82" w:rsidRDefault="00000000" w:rsidP="00796EFF">
          <w:pPr>
            <w:sectPr w:rsidR="00796EFF" w:rsidRPr="007D6F82">
              <w:footerReference w:type="default" r:id="rId14"/>
              <w:footerReference w:type="first" r:id="rId15"/>
              <w:pgSz w:w="11907" w:h="16839" w:code="1"/>
              <w:pgMar w:top="1148" w:right="1418" w:bottom="1148" w:left="1418" w:header="709" w:footer="612" w:gutter="0"/>
              <w:pgNumType w:start="0"/>
              <w:cols w:space="720"/>
              <w:titlePg/>
              <w:docGrid w:linePitch="360"/>
            </w:sectPr>
          </w:pPr>
        </w:p>
      </w:sdtContent>
    </w:sdt>
    <w:p w14:paraId="39765F76" w14:textId="74F6314B" w:rsidR="007F2A64" w:rsidRDefault="007F2A64" w:rsidP="00DF3DC6"/>
    <w:p w14:paraId="23CDF5EC" w14:textId="77777777" w:rsidR="00B30F39" w:rsidRDefault="00B30F39" w:rsidP="00DF3DC6"/>
    <w:p w14:paraId="07D40B09" w14:textId="4F63F66B" w:rsidR="008359D3" w:rsidRDefault="00EB7FA5" w:rsidP="00CD044B">
      <w:pPr>
        <w:pStyle w:val="Titre1"/>
        <w:pageBreakBefore w:val="0"/>
      </w:pPr>
      <w:bookmarkStart w:id="0" w:name="_Toc91176703"/>
      <w:bookmarkStart w:id="1" w:name="_Toc199697834"/>
      <w:r>
        <w:t>Introduction</w:t>
      </w:r>
      <w:bookmarkEnd w:id="0"/>
      <w:bookmarkEnd w:id="1"/>
    </w:p>
    <w:p w14:paraId="6CB7FB09" w14:textId="77777777" w:rsidR="008359D3" w:rsidRDefault="008359D3" w:rsidP="008359D3"/>
    <w:p w14:paraId="0B58443D" w14:textId="77777777" w:rsidR="008D08B8" w:rsidRDefault="008D08B8" w:rsidP="00023249">
      <w:pPr>
        <w:jc w:val="both"/>
        <w:rPr>
          <w:rFonts w:asciiTheme="majorHAnsi" w:hAnsiTheme="majorHAnsi"/>
          <w:color w:val="4C483D" w:themeColor="text2"/>
          <w:sz w:val="18"/>
          <w:szCs w:val="18"/>
        </w:rPr>
      </w:pPr>
      <w:r w:rsidRPr="008D08B8">
        <w:rPr>
          <w:rFonts w:asciiTheme="majorHAnsi" w:hAnsiTheme="majorHAnsi"/>
          <w:color w:val="4C483D" w:themeColor="text2"/>
          <w:sz w:val="18"/>
          <w:szCs w:val="18"/>
        </w:rPr>
        <w:t xml:space="preserve">Ce test d'intrusion a été réalisé afin d'évaluer la sécurité du système d'information de 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[Nom de l'entreprise]</w:t>
      </w:r>
      <w:r w:rsidRPr="008D08B8">
        <w:rPr>
          <w:rFonts w:asciiTheme="majorHAnsi" w:hAnsiTheme="majorHAnsi"/>
          <w:color w:val="4C483D" w:themeColor="text2"/>
          <w:sz w:val="18"/>
          <w:szCs w:val="18"/>
        </w:rPr>
        <w:t xml:space="preserve">. </w:t>
      </w:r>
    </w:p>
    <w:p w14:paraId="7C021A2D" w14:textId="543E9573" w:rsidR="008D08B8" w:rsidRPr="008D08B8" w:rsidRDefault="008D08B8" w:rsidP="00023249">
      <w:pPr>
        <w:jc w:val="both"/>
        <w:rPr>
          <w:rFonts w:asciiTheme="majorHAnsi" w:hAnsiTheme="majorHAnsi"/>
          <w:color w:val="4C483D" w:themeColor="text2"/>
          <w:sz w:val="18"/>
          <w:szCs w:val="18"/>
        </w:rPr>
      </w:pPr>
      <w:r w:rsidRPr="008D08B8">
        <w:rPr>
          <w:rFonts w:asciiTheme="majorHAnsi" w:hAnsiTheme="majorHAnsi"/>
          <w:color w:val="4C483D" w:themeColor="text2"/>
          <w:sz w:val="18"/>
          <w:szCs w:val="18"/>
        </w:rPr>
        <w:t>L'objectif est d'identifier les vulnérabilités potentielles et de fournir des recommandations pour améliorer la posture de sécurité</w:t>
      </w:r>
      <w:r>
        <w:rPr>
          <w:rFonts w:asciiTheme="majorHAnsi" w:hAnsiTheme="majorHAnsi"/>
          <w:color w:val="4C483D" w:themeColor="text2"/>
          <w:sz w:val="18"/>
          <w:szCs w:val="18"/>
        </w:rPr>
        <w:t>.</w:t>
      </w:r>
    </w:p>
    <w:p w14:paraId="2FDBE8A9" w14:textId="77777777" w:rsidR="008D08B8" w:rsidRPr="008D08B8" w:rsidRDefault="008D08B8" w:rsidP="00023249">
      <w:pPr>
        <w:jc w:val="both"/>
        <w:rPr>
          <w:rFonts w:asciiTheme="majorHAnsi" w:hAnsiTheme="majorHAnsi"/>
          <w:color w:val="4C483D" w:themeColor="text2"/>
          <w:sz w:val="20"/>
          <w:szCs w:val="20"/>
        </w:rPr>
      </w:pPr>
    </w:p>
    <w:p w14:paraId="0F77FD84" w14:textId="77B32D40" w:rsidR="002A7562" w:rsidRPr="003A6DB8" w:rsidRDefault="002A7562" w:rsidP="00023249">
      <w:pPr>
        <w:jc w:val="both"/>
        <w:rPr>
          <w:rFonts w:ascii="Century Gothic" w:hAnsi="Century Gothic" w:cs="Arial"/>
          <w:color w:val="4C483D" w:themeColor="text2"/>
          <w:sz w:val="18"/>
          <w:szCs w:val="18"/>
        </w:rPr>
      </w:pPr>
      <w:r w:rsidRPr="003A6DB8">
        <w:rPr>
          <w:rFonts w:ascii="Century Gothic" w:hAnsi="Century Gothic" w:cs="Arial"/>
          <w:color w:val="4C483D" w:themeColor="text2"/>
          <w:sz w:val="18"/>
          <w:szCs w:val="18"/>
        </w:rPr>
        <w:t>Ce document con</w:t>
      </w:r>
      <w:r w:rsidR="00404211" w:rsidRPr="003A6DB8">
        <w:rPr>
          <w:rFonts w:ascii="Century Gothic" w:hAnsi="Century Gothic" w:cs="Arial"/>
          <w:color w:val="4C483D" w:themeColor="text2"/>
          <w:sz w:val="18"/>
          <w:szCs w:val="18"/>
        </w:rPr>
        <w:t>cerne</w:t>
      </w:r>
      <w:r w:rsidRPr="003A6DB8">
        <w:rPr>
          <w:rFonts w:ascii="Century Gothic" w:hAnsi="Century Gothic" w:cs="Arial"/>
          <w:color w:val="4C483D" w:themeColor="text2"/>
          <w:sz w:val="18"/>
          <w:szCs w:val="18"/>
        </w:rPr>
        <w:t xml:space="preserve"> l</w:t>
      </w:r>
      <w:r w:rsidR="00B66F6E" w:rsidRPr="003A6DB8">
        <w:rPr>
          <w:rFonts w:ascii="Century Gothic" w:hAnsi="Century Gothic" w:cs="Arial"/>
          <w:color w:val="4C483D" w:themeColor="text2"/>
          <w:sz w:val="18"/>
          <w:szCs w:val="18"/>
        </w:rPr>
        <w:t xml:space="preserve">’analyse effectuée et les recommandations de la part </w:t>
      </w:r>
      <w:r w:rsidR="00D943F2">
        <w:rPr>
          <w:rFonts w:ascii="Century Gothic" w:hAnsi="Century Gothic" w:cs="Arial"/>
          <w:color w:val="4C483D" w:themeColor="text2"/>
          <w:sz w:val="18"/>
          <w:szCs w:val="18"/>
        </w:rPr>
        <w:t>de GameOn Security</w:t>
      </w:r>
      <w:r w:rsidR="00B66F6E" w:rsidRPr="003A6DB8">
        <w:rPr>
          <w:rFonts w:ascii="Century Gothic" w:hAnsi="Century Gothic" w:cs="Arial"/>
          <w:color w:val="4C483D" w:themeColor="text2"/>
          <w:sz w:val="18"/>
          <w:szCs w:val="18"/>
        </w:rPr>
        <w:t>.</w:t>
      </w:r>
    </w:p>
    <w:p w14:paraId="61F41C75" w14:textId="77777777" w:rsidR="0043237F" w:rsidRPr="003A6DB8" w:rsidRDefault="0043237F" w:rsidP="00C9137E">
      <w:pPr>
        <w:rPr>
          <w:rFonts w:ascii="Century Gothic" w:hAnsi="Century Gothic"/>
          <w:color w:val="4C483D" w:themeColor="text2"/>
          <w:sz w:val="20"/>
          <w:szCs w:val="20"/>
        </w:rPr>
      </w:pPr>
    </w:p>
    <w:p w14:paraId="6CF4AD5C" w14:textId="77777777" w:rsidR="00C9137E" w:rsidRPr="00AF28E4" w:rsidRDefault="00C9137E" w:rsidP="00C9137E">
      <w:pPr>
        <w:rPr>
          <w:rFonts w:ascii="Comic Sans MS" w:hAnsi="Comic Sans MS"/>
          <w:sz w:val="20"/>
          <w:szCs w:val="20"/>
        </w:rPr>
      </w:pPr>
    </w:p>
    <w:p w14:paraId="01ABA21B" w14:textId="77777777" w:rsidR="006B55B5" w:rsidRPr="00AF28E4" w:rsidRDefault="006B55B5" w:rsidP="008359D3">
      <w:pPr>
        <w:rPr>
          <w:rFonts w:ascii="Comic Sans MS" w:hAnsi="Comic Sans MS"/>
          <w:sz w:val="20"/>
          <w:szCs w:val="20"/>
        </w:rPr>
      </w:pPr>
    </w:p>
    <w:p w14:paraId="307686B4" w14:textId="77777777" w:rsidR="006B55B5" w:rsidRDefault="006B55B5" w:rsidP="008359D3"/>
    <w:p w14:paraId="4E1A7744" w14:textId="77777777" w:rsidR="00EE3ED7" w:rsidRDefault="00EE3ED7" w:rsidP="008359D3"/>
    <w:p w14:paraId="04EF080A" w14:textId="5B0B22AD" w:rsidR="008359D3" w:rsidRDefault="00EB7FA5" w:rsidP="00993174">
      <w:pPr>
        <w:spacing w:after="320"/>
      </w:pPr>
      <w:r>
        <w:br w:type="page"/>
      </w:r>
    </w:p>
    <w:p w14:paraId="61142B37" w14:textId="7FB0208B" w:rsidR="000903AD" w:rsidRDefault="00AA3540" w:rsidP="008F6EA3">
      <w:pPr>
        <w:pStyle w:val="Titre1"/>
        <w:pageBreakBefore w:val="0"/>
      </w:pPr>
      <w:bookmarkStart w:id="2" w:name="_Toc199697835"/>
      <w:r>
        <w:lastRenderedPageBreak/>
        <w:t>Objectif du test</w:t>
      </w:r>
      <w:bookmarkEnd w:id="2"/>
    </w:p>
    <w:p w14:paraId="5DCAD70A" w14:textId="77777777" w:rsidR="00A2586C" w:rsidRDefault="00A2586C" w:rsidP="00A2586C"/>
    <w:p w14:paraId="035CB656" w14:textId="61E49E48" w:rsidR="00B66F6E" w:rsidRDefault="00B66F6E" w:rsidP="003F4BE7">
      <w:pPr>
        <w:pStyle w:val="Titre2"/>
      </w:pPr>
      <w:bookmarkStart w:id="3" w:name="_Toc91176705"/>
      <w:bookmarkStart w:id="4" w:name="_Toc199697836"/>
      <w:r>
        <w:t>Contexte</w:t>
      </w:r>
      <w:bookmarkEnd w:id="3"/>
      <w:bookmarkEnd w:id="4"/>
    </w:p>
    <w:p w14:paraId="7E323582" w14:textId="77777777" w:rsidR="00FA3BDC" w:rsidRPr="003E0A54" w:rsidRDefault="00FA3BDC" w:rsidP="003F4BE7">
      <w:pPr>
        <w:rPr>
          <w:rFonts w:asciiTheme="majorHAnsi" w:hAnsiTheme="majorHAnsi"/>
          <w:sz w:val="18"/>
          <w:szCs w:val="18"/>
        </w:rPr>
      </w:pPr>
    </w:p>
    <w:p w14:paraId="05AF27D8" w14:textId="41F1B4A0" w:rsidR="00286732" w:rsidRDefault="003F4BE7" w:rsidP="00023249">
      <w:pPr>
        <w:jc w:val="both"/>
        <w:rPr>
          <w:rFonts w:asciiTheme="majorHAnsi" w:hAnsiTheme="majorHAnsi"/>
          <w:color w:val="4C483D" w:themeColor="text2"/>
          <w:sz w:val="18"/>
          <w:szCs w:val="18"/>
        </w:rPr>
      </w:pPr>
      <w:r w:rsidRPr="003A6DB8">
        <w:rPr>
          <w:rFonts w:ascii="Century Gothic" w:hAnsi="Century Gothic" w:cs="Arial"/>
          <w:color w:val="4C483D" w:themeColor="text2"/>
          <w:sz w:val="18"/>
          <w:szCs w:val="18"/>
        </w:rPr>
        <w:t>L</w:t>
      </w:r>
      <w:r w:rsidR="00AA3540">
        <w:rPr>
          <w:rFonts w:ascii="Century Gothic" w:hAnsi="Century Gothic" w:cs="Arial"/>
          <w:color w:val="4C483D" w:themeColor="text2"/>
          <w:sz w:val="18"/>
          <w:szCs w:val="18"/>
        </w:rPr>
        <w:t xml:space="preserve">’objectif du test était limité à  </w:t>
      </w:r>
      <w:r w:rsidR="00AA3540"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[</w:t>
      </w:r>
      <w:r w:rsid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Objectifs Client</w:t>
      </w:r>
      <w:r w:rsidR="00AA3540"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]</w:t>
      </w:r>
      <w:r w:rsidR="00AA3540">
        <w:rPr>
          <w:rFonts w:asciiTheme="majorHAnsi" w:hAnsiTheme="majorHAnsi"/>
          <w:color w:val="4C483D" w:themeColor="text2"/>
          <w:sz w:val="18"/>
          <w:szCs w:val="18"/>
        </w:rPr>
        <w:t>.</w:t>
      </w:r>
    </w:p>
    <w:p w14:paraId="60F8FDCE" w14:textId="77777777" w:rsidR="00AA3540" w:rsidRDefault="00AA3540" w:rsidP="00023249">
      <w:pPr>
        <w:jc w:val="both"/>
        <w:rPr>
          <w:rFonts w:asciiTheme="majorHAnsi" w:hAnsiTheme="majorHAnsi"/>
          <w:color w:val="4C483D" w:themeColor="text2"/>
          <w:sz w:val="18"/>
          <w:szCs w:val="18"/>
        </w:rPr>
      </w:pPr>
    </w:p>
    <w:p w14:paraId="2AB55432" w14:textId="6E6DE690" w:rsidR="00AA3540" w:rsidRDefault="00AA3540" w:rsidP="00023249">
      <w:pPr>
        <w:jc w:val="both"/>
        <w:rPr>
          <w:rFonts w:asciiTheme="majorHAnsi" w:hAnsiTheme="majorHAnsi"/>
          <w:color w:val="4C483D" w:themeColor="text2"/>
          <w:sz w:val="18"/>
          <w:szCs w:val="18"/>
        </w:rPr>
      </w:pPr>
      <w:r>
        <w:rPr>
          <w:rFonts w:asciiTheme="majorHAnsi" w:hAnsiTheme="majorHAnsi"/>
          <w:color w:val="4C483D" w:themeColor="text2"/>
          <w:sz w:val="18"/>
          <w:szCs w:val="18"/>
        </w:rPr>
        <w:t xml:space="preserve"> L’évaluation a porté sur les environnements suivants : </w:t>
      </w:r>
    </w:p>
    <w:p w14:paraId="6E2FBF5F" w14:textId="6FCB81D2" w:rsidR="00AA3540" w:rsidRDefault="00AA3540" w:rsidP="00AA3540">
      <w:pPr>
        <w:pStyle w:val="Paragraphedeliste"/>
        <w:numPr>
          <w:ilvl w:val="0"/>
          <w:numId w:val="16"/>
        </w:numPr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>Serveur : nom de domaine ; Adresse IP ;…</w:t>
      </w:r>
    </w:p>
    <w:p w14:paraId="06168232" w14:textId="781E35D3" w:rsidR="00AA3540" w:rsidRDefault="00AA3540" w:rsidP="00AA3540">
      <w:pPr>
        <w:pStyle w:val="Paragraphedeliste"/>
        <w:numPr>
          <w:ilvl w:val="0"/>
          <w:numId w:val="16"/>
        </w:numPr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>Application : URL ;  Services ;…</w:t>
      </w:r>
    </w:p>
    <w:p w14:paraId="4350737A" w14:textId="7C9BBFFE" w:rsidR="00AA3540" w:rsidRDefault="00AA3540" w:rsidP="00AA3540">
      <w:pPr>
        <w:pStyle w:val="Paragraphedeliste"/>
        <w:numPr>
          <w:ilvl w:val="0"/>
          <w:numId w:val="16"/>
        </w:numPr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 xml:space="preserve">Réseaux : </w:t>
      </w:r>
    </w:p>
    <w:p w14:paraId="66070DAB" w14:textId="4F0D3AAF" w:rsidR="00AA3540" w:rsidRPr="00AA3540" w:rsidRDefault="00AA3540" w:rsidP="00AA3540">
      <w:pPr>
        <w:pStyle w:val="Paragraphedeliste"/>
        <w:numPr>
          <w:ilvl w:val="0"/>
          <w:numId w:val="16"/>
        </w:numPr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>…</w:t>
      </w:r>
    </w:p>
    <w:p w14:paraId="1D3E6F61" w14:textId="77777777" w:rsidR="00080D29" w:rsidRDefault="00080D29" w:rsidP="00080D29">
      <w:pPr>
        <w:ind w:right="9"/>
        <w:rPr>
          <w:rFonts w:asciiTheme="majorHAnsi" w:hAnsiTheme="majorHAnsi"/>
          <w:sz w:val="18"/>
          <w:szCs w:val="18"/>
        </w:rPr>
      </w:pPr>
      <w:r w:rsidRPr="00080D29">
        <w:rPr>
          <w:rFonts w:asciiTheme="majorHAnsi" w:hAnsiTheme="majorHAnsi"/>
          <w:sz w:val="18"/>
          <w:szCs w:val="18"/>
        </w:rPr>
        <w:t xml:space="preserve">La mission a été réalisée dans une période 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[</w:t>
      </w:r>
      <w:r>
        <w:rPr>
          <w:rFonts w:asciiTheme="majorHAnsi" w:hAnsiTheme="majorHAnsi"/>
          <w:b/>
          <w:bCs/>
          <w:color w:val="4C483D" w:themeColor="text2"/>
          <w:sz w:val="18"/>
          <w:szCs w:val="18"/>
        </w:rPr>
        <w:t>Nombre de jours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]</w:t>
      </w:r>
      <w:r>
        <w:rPr>
          <w:rFonts w:asciiTheme="majorHAnsi" w:hAnsiTheme="majorHAnsi"/>
          <w:color w:val="4C483D" w:themeColor="text2"/>
          <w:sz w:val="18"/>
          <w:szCs w:val="18"/>
        </w:rPr>
        <w:t>.</w:t>
      </w:r>
      <w:r w:rsidRPr="00080D29">
        <w:rPr>
          <w:rFonts w:asciiTheme="majorHAnsi" w:hAnsiTheme="majorHAnsi"/>
          <w:sz w:val="18"/>
          <w:szCs w:val="18"/>
        </w:rPr>
        <w:t xml:space="preserve"> </w:t>
      </w:r>
    </w:p>
    <w:p w14:paraId="6281FC63" w14:textId="77777777" w:rsidR="00080D29" w:rsidRDefault="00080D29" w:rsidP="00080D29">
      <w:pPr>
        <w:ind w:right="9"/>
        <w:rPr>
          <w:rFonts w:asciiTheme="majorHAnsi" w:hAnsiTheme="majorHAnsi"/>
          <w:sz w:val="18"/>
          <w:szCs w:val="18"/>
        </w:rPr>
      </w:pPr>
    </w:p>
    <w:p w14:paraId="734EF9D3" w14:textId="0E58B0A3" w:rsidR="00080D29" w:rsidRPr="00080D29" w:rsidRDefault="00080D29" w:rsidP="00080D29">
      <w:pPr>
        <w:ind w:right="9"/>
        <w:rPr>
          <w:rFonts w:asciiTheme="majorHAnsi" w:hAnsiTheme="majorHAnsi"/>
          <w:sz w:val="18"/>
          <w:szCs w:val="18"/>
        </w:rPr>
      </w:pPr>
      <w:r w:rsidRPr="00080D29">
        <w:rPr>
          <w:rFonts w:asciiTheme="majorHAnsi" w:hAnsiTheme="majorHAnsi"/>
          <w:sz w:val="18"/>
          <w:szCs w:val="18"/>
        </w:rPr>
        <w:t xml:space="preserve">Le test d'intrusion a commencé le 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[</w:t>
      </w:r>
      <w:r>
        <w:rPr>
          <w:rFonts w:asciiTheme="majorHAnsi" w:hAnsiTheme="majorHAnsi"/>
          <w:b/>
          <w:bCs/>
          <w:color w:val="4C483D" w:themeColor="text2"/>
          <w:sz w:val="18"/>
          <w:szCs w:val="18"/>
        </w:rPr>
        <w:t>Date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]</w:t>
      </w:r>
      <w:r>
        <w:rPr>
          <w:rFonts w:asciiTheme="majorHAnsi" w:hAnsiTheme="majorHAnsi"/>
          <w:color w:val="4C483D" w:themeColor="text2"/>
          <w:sz w:val="18"/>
          <w:szCs w:val="18"/>
        </w:rPr>
        <w:t xml:space="preserve"> </w:t>
      </w:r>
      <w:r w:rsidRPr="00080D29">
        <w:rPr>
          <w:rFonts w:asciiTheme="majorHAnsi" w:hAnsiTheme="majorHAnsi"/>
          <w:sz w:val="18"/>
          <w:szCs w:val="18"/>
        </w:rPr>
        <w:t xml:space="preserve">et s'est terminé le 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[</w:t>
      </w:r>
      <w:r>
        <w:rPr>
          <w:rFonts w:asciiTheme="majorHAnsi" w:hAnsiTheme="majorHAnsi"/>
          <w:b/>
          <w:bCs/>
          <w:color w:val="4C483D" w:themeColor="text2"/>
          <w:sz w:val="18"/>
          <w:szCs w:val="18"/>
        </w:rPr>
        <w:t>Date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]</w:t>
      </w:r>
      <w:r>
        <w:rPr>
          <w:rFonts w:asciiTheme="majorHAnsi" w:hAnsiTheme="majorHAnsi"/>
          <w:color w:val="4C483D" w:themeColor="text2"/>
          <w:sz w:val="18"/>
          <w:szCs w:val="18"/>
        </w:rPr>
        <w:t xml:space="preserve"> </w:t>
      </w:r>
      <w:r w:rsidRPr="00080D29">
        <w:rPr>
          <w:rFonts w:asciiTheme="majorHAnsi" w:hAnsiTheme="majorHAnsi"/>
          <w:sz w:val="18"/>
          <w:szCs w:val="18"/>
        </w:rPr>
        <w:t>avec la remise de la version finale de ce rapport.</w:t>
      </w:r>
    </w:p>
    <w:p w14:paraId="63049143" w14:textId="77777777" w:rsidR="00080D29" w:rsidRPr="00080D29" w:rsidRDefault="00080D29" w:rsidP="00080D29">
      <w:pPr>
        <w:ind w:right="95"/>
        <w:rPr>
          <w:rFonts w:asciiTheme="majorHAnsi" w:hAnsiTheme="majorHAnsi"/>
          <w:sz w:val="18"/>
          <w:szCs w:val="18"/>
        </w:rPr>
      </w:pPr>
    </w:p>
    <w:p w14:paraId="55D9879B" w14:textId="257F4588" w:rsidR="00080D29" w:rsidRPr="00080D29" w:rsidRDefault="00080D29" w:rsidP="00080D29">
      <w:pPr>
        <w:ind w:right="95"/>
        <w:rPr>
          <w:rFonts w:asciiTheme="majorHAnsi" w:hAnsiTheme="majorHAnsi"/>
          <w:sz w:val="18"/>
          <w:szCs w:val="18"/>
        </w:rPr>
      </w:pPr>
      <w:r w:rsidRPr="00080D29">
        <w:rPr>
          <w:rFonts w:asciiTheme="majorHAnsi" w:hAnsiTheme="majorHAnsi"/>
          <w:sz w:val="18"/>
          <w:szCs w:val="18"/>
        </w:rPr>
        <w:t>Toutes les activités de test se sont déroulées dans l'environnement mis à disposition. Le</w:t>
      </w:r>
      <w:r>
        <w:rPr>
          <w:rFonts w:asciiTheme="majorHAnsi" w:hAnsiTheme="majorHAnsi"/>
          <w:sz w:val="18"/>
          <w:szCs w:val="18"/>
        </w:rPr>
        <w:t>s tests ont été effectué</w:t>
      </w:r>
      <w:r w:rsidRPr="00080D29">
        <w:rPr>
          <w:rFonts w:asciiTheme="majorHAnsi" w:hAnsiTheme="majorHAnsi"/>
          <w:sz w:val="18"/>
          <w:szCs w:val="18"/>
        </w:rPr>
        <w:t xml:space="preserve"> à l'aide d'outils d'analyse automatisés mais a principalement fait l'objet de tests manuels.</w:t>
      </w:r>
    </w:p>
    <w:p w14:paraId="40B904E4" w14:textId="77777777" w:rsidR="00080D29" w:rsidRPr="00080D29" w:rsidRDefault="00080D29" w:rsidP="00080D29">
      <w:pPr>
        <w:ind w:right="95"/>
        <w:rPr>
          <w:rFonts w:asciiTheme="majorHAnsi" w:hAnsiTheme="majorHAnsi"/>
          <w:sz w:val="18"/>
          <w:szCs w:val="18"/>
        </w:rPr>
      </w:pPr>
      <w:r w:rsidRPr="00080D29">
        <w:rPr>
          <w:rFonts w:asciiTheme="majorHAnsi" w:hAnsiTheme="majorHAnsi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195C2404" wp14:editId="7EDE67AB">
                <wp:simplePos x="0" y="0"/>
                <wp:positionH relativeFrom="column">
                  <wp:posOffset>4157193</wp:posOffset>
                </wp:positionH>
                <wp:positionV relativeFrom="paragraph">
                  <wp:posOffset>-31305</wp:posOffset>
                </wp:positionV>
                <wp:extent cx="834377" cy="215900"/>
                <wp:effectExtent l="0" t="0" r="0" b="0"/>
                <wp:wrapNone/>
                <wp:docPr id="6471" name="Group 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377" cy="215900"/>
                          <a:chOff x="0" y="0"/>
                          <a:chExt cx="834377" cy="215900"/>
                        </a:xfrm>
                      </wpg:grpSpPr>
                      <wps:wsp>
                        <wps:cNvPr id="341" name="Shape 341"/>
                        <wps:cNvSpPr/>
                        <wps:spPr>
                          <a:xfrm>
                            <a:off x="0" y="0"/>
                            <a:ext cx="834377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377" h="215900">
                                <a:moveTo>
                                  <a:pt x="38100" y="0"/>
                                </a:moveTo>
                                <a:lnTo>
                                  <a:pt x="796277" y="0"/>
                                </a:lnTo>
                                <a:cubicBezTo>
                                  <a:pt x="817321" y="0"/>
                                  <a:pt x="834377" y="17069"/>
                                  <a:pt x="834377" y="38100"/>
                                </a:cubicBezTo>
                                <a:lnTo>
                                  <a:pt x="834377" y="177800"/>
                                </a:lnTo>
                                <a:cubicBezTo>
                                  <a:pt x="834377" y="198831"/>
                                  <a:pt x="817321" y="215900"/>
                                  <a:pt x="796277" y="215900"/>
                                </a:cubicBezTo>
                                <a:lnTo>
                                  <a:pt x="38100" y="215900"/>
                                </a:lnTo>
                                <a:cubicBezTo>
                                  <a:pt x="17069" y="215900"/>
                                  <a:pt x="0" y="198831"/>
                                  <a:pt x="0" y="1778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69"/>
                                  <a:pt x="17069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50D75" id="Group 6471" o:spid="_x0000_s1026" style="position:absolute;margin-left:327.35pt;margin-top:-2.45pt;width:65.7pt;height:17pt;z-index:-251636736" coordsize="8343,21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">
                <v:shape id="Shape 341" o:spid="_x0000_s1027" style="position:absolute;width:8343;height:2159;visibility:visible;mso-wrap-style:square;v-text-anchor:top" coordsize="834377,215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" path="m38100,l796277,v21044,,38100,17069,38100,38100l834377,177800v,21031,-17056,38100,-38100,38100l38100,215900c17069,215900,,198831,,177800l,38100c,17069,17069,,38100,xe" fillcolor="#f6f6f7" stroked="f" strokeweight="0">
                  <v:stroke miterlimit="83231f" joinstyle="miter"/>
                  <v:path arrowok="t" textboxrect="0,0,834377,215900"/>
                </v:shape>
              </v:group>
            </w:pict>
          </mc:Fallback>
        </mc:AlternateContent>
      </w:r>
    </w:p>
    <w:p w14:paraId="37DB883D" w14:textId="6B91C83F" w:rsidR="00080D29" w:rsidRPr="00080D29" w:rsidRDefault="00080D29" w:rsidP="00080D29">
      <w:pPr>
        <w:ind w:right="95"/>
        <w:rPr>
          <w:rFonts w:asciiTheme="majorHAnsi" w:hAnsiTheme="majorHAnsi"/>
          <w:sz w:val="18"/>
          <w:szCs w:val="18"/>
        </w:rPr>
      </w:pPr>
      <w:r w:rsidRPr="00080D29">
        <w:rPr>
          <w:rFonts w:asciiTheme="majorHAnsi" w:hAnsiTheme="majorHAnsi"/>
          <w:sz w:val="18"/>
          <w:szCs w:val="18"/>
        </w:rPr>
        <w:t xml:space="preserve">Les </w:t>
      </w:r>
      <w:r>
        <w:rPr>
          <w:rFonts w:asciiTheme="majorHAnsi" w:hAnsiTheme="majorHAnsi"/>
          <w:sz w:val="18"/>
          <w:szCs w:val="18"/>
        </w:rPr>
        <w:t>tests</w:t>
      </w:r>
      <w:r w:rsidRPr="00080D29">
        <w:rPr>
          <w:rFonts w:asciiTheme="majorHAnsi" w:hAnsiTheme="majorHAnsi"/>
          <w:sz w:val="18"/>
          <w:szCs w:val="18"/>
        </w:rPr>
        <w:t xml:space="preserve"> ont été menées depuis Internet avec l'adresse 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[</w:t>
      </w:r>
      <w:r>
        <w:rPr>
          <w:rFonts w:asciiTheme="majorHAnsi" w:hAnsiTheme="majorHAnsi"/>
          <w:b/>
          <w:bCs/>
          <w:color w:val="4C483D" w:themeColor="text2"/>
          <w:sz w:val="18"/>
          <w:szCs w:val="18"/>
        </w:rPr>
        <w:t>IP machine</w:t>
      </w:r>
      <w:r w:rsidRPr="00AA3540">
        <w:rPr>
          <w:rFonts w:asciiTheme="majorHAnsi" w:hAnsiTheme="majorHAnsi"/>
          <w:b/>
          <w:bCs/>
          <w:color w:val="4C483D" w:themeColor="text2"/>
          <w:sz w:val="18"/>
          <w:szCs w:val="18"/>
        </w:rPr>
        <w:t>]</w:t>
      </w:r>
      <w:r>
        <w:rPr>
          <w:rFonts w:asciiTheme="majorHAnsi" w:hAnsiTheme="majorHAnsi"/>
          <w:b/>
          <w:bCs/>
          <w:color w:val="4C483D" w:themeColor="text2"/>
          <w:sz w:val="18"/>
          <w:szCs w:val="18"/>
        </w:rPr>
        <w:t>.</w:t>
      </w:r>
    </w:p>
    <w:p w14:paraId="226BBD45" w14:textId="109932C3" w:rsidR="00080D29" w:rsidRPr="00080D29" w:rsidRDefault="00080D29" w:rsidP="00080D29">
      <w:pPr>
        <w:rPr>
          <w:rFonts w:asciiTheme="majorHAnsi" w:hAnsiTheme="majorHAnsi"/>
          <w:sz w:val="18"/>
          <w:szCs w:val="18"/>
        </w:rPr>
      </w:pPr>
    </w:p>
    <w:p w14:paraId="4F7CA5AC" w14:textId="12E512A8" w:rsidR="00286732" w:rsidRPr="00080D29" w:rsidRDefault="00080D29" w:rsidP="00080D29">
      <w:pPr>
        <w:rPr>
          <w:rFonts w:asciiTheme="majorHAnsi" w:hAnsiTheme="majorHAnsi"/>
          <w:sz w:val="18"/>
          <w:szCs w:val="18"/>
        </w:rPr>
      </w:pPr>
      <w:r w:rsidRPr="00080D29">
        <w:rPr>
          <w:rFonts w:asciiTheme="majorHAnsi" w:hAnsiTheme="majorHAnsi"/>
          <w:sz w:val="18"/>
          <w:szCs w:val="18"/>
        </w:rPr>
        <w:t>Le prestataire n'</w:t>
      </w:r>
      <w:r>
        <w:rPr>
          <w:rFonts w:asciiTheme="majorHAnsi" w:hAnsiTheme="majorHAnsi"/>
          <w:sz w:val="18"/>
          <w:szCs w:val="18"/>
        </w:rPr>
        <w:t>a</w:t>
      </w:r>
      <w:r w:rsidRPr="00080D29">
        <w:rPr>
          <w:rFonts w:asciiTheme="majorHAnsi" w:hAnsiTheme="majorHAnsi"/>
          <w:sz w:val="18"/>
          <w:szCs w:val="18"/>
        </w:rPr>
        <w:t xml:space="preserve"> pas rencontré de problèmes empêchant le bon déroulement de la prestation.</w:t>
      </w:r>
    </w:p>
    <w:p w14:paraId="7B2D32D5" w14:textId="77777777" w:rsidR="00080D29" w:rsidRPr="00080D29" w:rsidRDefault="00080D29" w:rsidP="00370CC5">
      <w:pPr>
        <w:rPr>
          <w:rFonts w:asciiTheme="majorHAnsi" w:hAnsiTheme="majorHAnsi"/>
          <w:sz w:val="18"/>
          <w:szCs w:val="18"/>
        </w:rPr>
      </w:pPr>
    </w:p>
    <w:p w14:paraId="089A1CD9" w14:textId="77777777" w:rsidR="00080D29" w:rsidRPr="00D81F10" w:rsidRDefault="00080D29" w:rsidP="00370CC5">
      <w:pPr>
        <w:rPr>
          <w:rFonts w:ascii="Comic Sans MS" w:hAnsi="Comic Sans MS"/>
          <w:sz w:val="20"/>
          <w:szCs w:val="20"/>
        </w:rPr>
      </w:pPr>
    </w:p>
    <w:p w14:paraId="2178FB47" w14:textId="6CA85F3A" w:rsidR="002359BF" w:rsidRDefault="002359BF" w:rsidP="00286732">
      <w:pPr>
        <w:pStyle w:val="Titre2"/>
      </w:pPr>
      <w:bookmarkStart w:id="5" w:name="_Toc91176707"/>
      <w:bookmarkStart w:id="6" w:name="_Toc199697837"/>
      <w:r>
        <w:t>Glossaire</w:t>
      </w:r>
      <w:bookmarkEnd w:id="6"/>
    </w:p>
    <w:p w14:paraId="3FB22626" w14:textId="77777777" w:rsidR="002359BF" w:rsidRDefault="002359BF" w:rsidP="002359BF">
      <w:pPr>
        <w:rPr>
          <w:rFonts w:ascii="Century Gothic" w:hAnsi="Century Gothic" w:cs="Arial"/>
          <w:color w:val="4C483D" w:themeColor="text2"/>
          <w:sz w:val="18"/>
          <w:szCs w:val="18"/>
        </w:rPr>
      </w:pPr>
    </w:p>
    <w:p w14:paraId="33D5A38A" w14:textId="77777777" w:rsidR="00F06A98" w:rsidRPr="00F06A98" w:rsidRDefault="00F06A98" w:rsidP="00F06A98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cs="AppleSystemUIFont"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>Pentest &amp; Hacking Éthique</w:t>
      </w:r>
    </w:p>
    <w:p w14:paraId="51067E63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Pentest (Test d’Intrusion) : </w:t>
      </w:r>
      <w:r w:rsidRPr="00F06A98">
        <w:rPr>
          <w:rFonts w:cs="AppleSystemUIFont"/>
          <w:sz w:val="18"/>
          <w:szCs w:val="18"/>
        </w:rPr>
        <w:t>Simulation d’attaque pour identifier et exploiter les vulnérabilités.</w:t>
      </w:r>
    </w:p>
    <w:p w14:paraId="6A48964D" w14:textId="0E2826B0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Hacking Éthique : </w:t>
      </w:r>
      <w:r w:rsidRPr="00F06A98">
        <w:rPr>
          <w:rFonts w:cs="AppleSystemUIFont"/>
          <w:sz w:val="18"/>
          <w:szCs w:val="18"/>
        </w:rPr>
        <w:t xml:space="preserve">Utilisation des techniques de </w:t>
      </w:r>
      <w:r w:rsidRPr="00F06A98">
        <w:rPr>
          <w:rFonts w:cs="AppleSystemUIFont"/>
          <w:sz w:val="18"/>
          <w:szCs w:val="18"/>
        </w:rPr>
        <w:t xml:space="preserve">piratage </w:t>
      </w:r>
      <w:r w:rsidRPr="00F06A98">
        <w:rPr>
          <w:rFonts w:cs="AppleSystemUIFont"/>
          <w:sz w:val="18"/>
          <w:szCs w:val="18"/>
        </w:rPr>
        <w:t>dans un cadre légal pour améliorer la cybersécurité.</w:t>
      </w:r>
    </w:p>
    <w:p w14:paraId="4C931975" w14:textId="25639705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OSINT (Open Source Intelligence) : </w:t>
      </w:r>
      <w:r w:rsidRPr="00F06A98">
        <w:rPr>
          <w:rFonts w:cs="AppleSystemUIFont"/>
          <w:sz w:val="18"/>
          <w:szCs w:val="18"/>
        </w:rPr>
        <w:t>Collecte d’informations accessibles publiquement pour préparer un pentest.</w:t>
      </w:r>
    </w:p>
    <w:p w14:paraId="42446B34" w14:textId="77777777" w:rsidR="00F06A98" w:rsidRPr="00F06A98" w:rsidRDefault="00F06A98" w:rsidP="00F06A98">
      <w:pPr>
        <w:pStyle w:val="Paragraphedeliste"/>
        <w:autoSpaceDE w:val="0"/>
        <w:autoSpaceDN w:val="0"/>
        <w:adjustRightInd w:val="0"/>
        <w:rPr>
          <w:rFonts w:cs="AppleSystemUIFont"/>
          <w:sz w:val="18"/>
          <w:szCs w:val="18"/>
        </w:rPr>
      </w:pPr>
    </w:p>
    <w:p w14:paraId="6E37F599" w14:textId="77777777" w:rsidR="00F06A98" w:rsidRPr="00F06A98" w:rsidRDefault="00F06A98" w:rsidP="00F06A98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>Phases d’un Pentest</w:t>
      </w:r>
    </w:p>
    <w:p w14:paraId="30E89285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Reconnaissance : </w:t>
      </w:r>
      <w:r w:rsidRPr="00F06A98">
        <w:rPr>
          <w:rFonts w:cs="AppleSystemUIFont"/>
          <w:sz w:val="18"/>
          <w:szCs w:val="18"/>
        </w:rPr>
        <w:t>Collecte d’infos sur la cible via OSINT ou scans passifs.</w:t>
      </w:r>
    </w:p>
    <w:p w14:paraId="665D1247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Scanning &amp; Enumeration : </w:t>
      </w:r>
      <w:r w:rsidRPr="00F06A98">
        <w:rPr>
          <w:rFonts w:cs="AppleSystemUIFont"/>
          <w:sz w:val="18"/>
          <w:szCs w:val="18"/>
        </w:rPr>
        <w:t>Détection des services, ports et systèmes d’exploitation actifs.</w:t>
      </w:r>
    </w:p>
    <w:p w14:paraId="2797E2A8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Exploitation : </w:t>
      </w:r>
      <w:r w:rsidRPr="00F06A98">
        <w:rPr>
          <w:rFonts w:cs="AppleSystemUIFont"/>
          <w:sz w:val="18"/>
          <w:szCs w:val="18"/>
        </w:rPr>
        <w:t>Tentative de prise de contrôle via des vulnérabilités identifiées.</w:t>
      </w:r>
    </w:p>
    <w:p w14:paraId="5A4DA795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Post-Exploitation : </w:t>
      </w:r>
      <w:r w:rsidRPr="00F06A98">
        <w:rPr>
          <w:rFonts w:cs="AppleSystemUIFont"/>
          <w:sz w:val="18"/>
          <w:szCs w:val="18"/>
        </w:rPr>
        <w:t>Maintien de l’accès et escalade des privilèges.</w:t>
      </w:r>
    </w:p>
    <w:p w14:paraId="491753EF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Lateral Movement : </w:t>
      </w:r>
      <w:r w:rsidRPr="00F06A98">
        <w:rPr>
          <w:rFonts w:cs="AppleSystemUIFont"/>
          <w:sz w:val="18"/>
          <w:szCs w:val="18"/>
        </w:rPr>
        <w:t>Déplacement dans le réseau après une intrusion initiale.</w:t>
      </w:r>
    </w:p>
    <w:p w14:paraId="3BF70A2F" w14:textId="77777777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Persistence : </w:t>
      </w:r>
      <w:r w:rsidRPr="00F06A98">
        <w:rPr>
          <w:rFonts w:cs="AppleSystemUIFont"/>
          <w:sz w:val="18"/>
          <w:szCs w:val="18"/>
        </w:rPr>
        <w:t>Techniques pour conserver un accès à long terme à un système.</w:t>
      </w:r>
    </w:p>
    <w:p w14:paraId="478E521B" w14:textId="297C77D5" w:rsidR="00F06A98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Exfiltration de Données : </w:t>
      </w:r>
      <w:r w:rsidRPr="00F06A98">
        <w:rPr>
          <w:rFonts w:cs="AppleSystemUIFont"/>
          <w:sz w:val="18"/>
          <w:szCs w:val="18"/>
        </w:rPr>
        <w:t>Accès</w:t>
      </w:r>
      <w:r w:rsidRPr="00F06A98">
        <w:rPr>
          <w:rFonts w:cs="AppleSystemUIFont"/>
          <w:sz w:val="18"/>
          <w:szCs w:val="18"/>
        </w:rPr>
        <w:t xml:space="preserve"> et extraction de données sensibles.</w:t>
      </w:r>
    </w:p>
    <w:p w14:paraId="0811345B" w14:textId="21D37077" w:rsidR="008A68F1" w:rsidRPr="00F06A98" w:rsidRDefault="00F06A98" w:rsidP="00F06A98">
      <w:pPr>
        <w:pStyle w:val="Paragraphedeliste"/>
        <w:numPr>
          <w:ilvl w:val="1"/>
          <w:numId w:val="9"/>
        </w:numPr>
        <w:autoSpaceDE w:val="0"/>
        <w:autoSpaceDN w:val="0"/>
        <w:adjustRightInd w:val="0"/>
        <w:rPr>
          <w:rFonts w:cs="AppleSystemUIFont"/>
          <w:b/>
          <w:bCs/>
          <w:sz w:val="18"/>
          <w:szCs w:val="18"/>
        </w:rPr>
      </w:pPr>
      <w:r w:rsidRPr="00F06A98">
        <w:rPr>
          <w:rFonts w:cs="AppleSystemUIFont"/>
          <w:b/>
          <w:bCs/>
          <w:sz w:val="18"/>
          <w:szCs w:val="18"/>
        </w:rPr>
        <w:t xml:space="preserve">Reporting : </w:t>
      </w:r>
      <w:r w:rsidRPr="00F06A98">
        <w:rPr>
          <w:rFonts w:cs="AppleSystemUIFont"/>
          <w:sz w:val="18"/>
          <w:szCs w:val="18"/>
        </w:rPr>
        <w:t>Document détaillant les vulnérabilités trouvées et les recommandations.</w:t>
      </w:r>
    </w:p>
    <w:p w14:paraId="775228D0" w14:textId="695D486B" w:rsidR="008A68F1" w:rsidRPr="00F06A98" w:rsidRDefault="008A68F1" w:rsidP="002359BF">
      <w:pPr>
        <w:rPr>
          <w:rFonts w:asciiTheme="majorHAnsi" w:hAnsiTheme="majorHAnsi"/>
          <w:sz w:val="18"/>
          <w:szCs w:val="18"/>
          <w:lang w:eastAsia="ja-JP"/>
        </w:rPr>
      </w:pPr>
    </w:p>
    <w:p w14:paraId="3AB02F47" w14:textId="2A05D170" w:rsidR="008A68F1" w:rsidRDefault="008A68F1" w:rsidP="002359BF">
      <w:pPr>
        <w:rPr>
          <w:lang w:eastAsia="ja-JP"/>
        </w:rPr>
      </w:pPr>
    </w:p>
    <w:p w14:paraId="3C406CAF" w14:textId="2BAB2888" w:rsidR="008A68F1" w:rsidRDefault="008A68F1" w:rsidP="002359BF">
      <w:pPr>
        <w:rPr>
          <w:lang w:eastAsia="ja-JP"/>
        </w:rPr>
      </w:pPr>
    </w:p>
    <w:p w14:paraId="603EA25A" w14:textId="4CBA6DBB" w:rsidR="008A68F1" w:rsidRDefault="008A68F1" w:rsidP="002359BF">
      <w:pPr>
        <w:rPr>
          <w:lang w:eastAsia="ja-JP"/>
        </w:rPr>
      </w:pPr>
    </w:p>
    <w:p w14:paraId="27108AFB" w14:textId="7E11F3D1" w:rsidR="008A68F1" w:rsidRDefault="008A68F1" w:rsidP="002359BF">
      <w:pPr>
        <w:rPr>
          <w:lang w:eastAsia="ja-JP"/>
        </w:rPr>
      </w:pPr>
    </w:p>
    <w:p w14:paraId="11C39FBA" w14:textId="78082454" w:rsidR="008A68F1" w:rsidRDefault="008A68F1" w:rsidP="002359BF">
      <w:pPr>
        <w:rPr>
          <w:lang w:eastAsia="ja-JP"/>
        </w:rPr>
      </w:pPr>
    </w:p>
    <w:p w14:paraId="6B66918A" w14:textId="2DBB8D8B" w:rsidR="008A68F1" w:rsidRDefault="008A68F1" w:rsidP="002359BF">
      <w:pPr>
        <w:rPr>
          <w:lang w:eastAsia="ja-JP"/>
        </w:rPr>
      </w:pPr>
    </w:p>
    <w:bookmarkEnd w:id="5"/>
    <w:p w14:paraId="1858BD07" w14:textId="77777777" w:rsidR="00E92233" w:rsidRPr="00D81F10" w:rsidRDefault="00E92233" w:rsidP="00080D29">
      <w:pPr>
        <w:rPr>
          <w:rFonts w:ascii="Comic Sans MS" w:hAnsi="Comic Sans MS" w:cs="Calibri"/>
          <w:color w:val="000000"/>
          <w:sz w:val="20"/>
          <w:szCs w:val="20"/>
        </w:rPr>
      </w:pPr>
    </w:p>
    <w:p w14:paraId="1A1C22A0" w14:textId="645C3FB6" w:rsidR="00F95B77" w:rsidRDefault="00430239" w:rsidP="00F95B77">
      <w:pPr>
        <w:pStyle w:val="Titre1"/>
      </w:pPr>
      <w:bookmarkStart w:id="7" w:name="_Toc199697838"/>
      <w:r>
        <w:lastRenderedPageBreak/>
        <w:t>Résumé de l’état des lieux</w:t>
      </w:r>
      <w:bookmarkEnd w:id="7"/>
    </w:p>
    <w:p w14:paraId="5D09A448" w14:textId="2DC0777F" w:rsidR="00430239" w:rsidRDefault="00430239" w:rsidP="00430239">
      <w:pPr>
        <w:spacing w:before="100" w:beforeAutospacing="1" w:after="100" w:afterAutospacing="1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L’analyse </w:t>
      </w:r>
      <w:r w:rsidRPr="00430239">
        <w:rPr>
          <w:rFonts w:asciiTheme="majorHAnsi" w:hAnsiTheme="majorHAnsi"/>
          <w:sz w:val="20"/>
          <w:szCs w:val="20"/>
        </w:rPr>
        <w:t xml:space="preserve">met en évidence </w:t>
      </w:r>
      <w:r>
        <w:rPr>
          <w:rFonts w:asciiTheme="majorHAnsi" w:hAnsiTheme="majorHAnsi"/>
          <w:sz w:val="20"/>
          <w:szCs w:val="20"/>
        </w:rPr>
        <w:t xml:space="preserve">des vulnérabilités plus ou moins critiques ainsi que des configurations inadéquates permettant un accès inapproprié à l’information </w:t>
      </w:r>
      <w:r w:rsidR="00CE0D61">
        <w:rPr>
          <w:rFonts w:asciiTheme="majorHAnsi" w:hAnsiTheme="majorHAnsi"/>
          <w:sz w:val="20"/>
          <w:szCs w:val="20"/>
        </w:rPr>
        <w:t xml:space="preserve">sensible </w:t>
      </w:r>
      <w:r>
        <w:rPr>
          <w:rFonts w:asciiTheme="majorHAnsi" w:hAnsiTheme="majorHAnsi"/>
          <w:sz w:val="20"/>
          <w:szCs w:val="20"/>
        </w:rPr>
        <w:t>et au système d’information de l’entr</w:t>
      </w:r>
      <w:r w:rsidR="00B75886">
        <w:rPr>
          <w:rFonts w:asciiTheme="majorHAnsi" w:hAnsiTheme="majorHAnsi"/>
          <w:sz w:val="20"/>
          <w:szCs w:val="20"/>
        </w:rPr>
        <w:t>e</w:t>
      </w:r>
      <w:r>
        <w:rPr>
          <w:rFonts w:asciiTheme="majorHAnsi" w:hAnsiTheme="majorHAnsi"/>
          <w:sz w:val="20"/>
          <w:szCs w:val="20"/>
        </w:rPr>
        <w:t>prise.</w:t>
      </w:r>
    </w:p>
    <w:p w14:paraId="5FAD36BA" w14:textId="77777777" w:rsidR="002B5207" w:rsidRDefault="002B5207" w:rsidP="002B5207">
      <w:pPr>
        <w:pStyle w:val="Titre2"/>
      </w:pPr>
      <w:bookmarkStart w:id="8" w:name="_Toc199697839"/>
      <w:r>
        <w:t>Vulnérabilités identifiées</w:t>
      </w:r>
      <w:bookmarkEnd w:id="8"/>
    </w:p>
    <w:p w14:paraId="280C240D" w14:textId="77777777" w:rsidR="002B5207" w:rsidRDefault="002B5207" w:rsidP="002B5207">
      <w:pPr>
        <w:spacing w:before="100" w:beforeAutospacing="1" w:after="100" w:afterAutospacing="1"/>
        <w:rPr>
          <w:rFonts w:asciiTheme="majorHAnsi" w:hAnsiTheme="majorHAnsi"/>
          <w:sz w:val="20"/>
          <w:szCs w:val="20"/>
        </w:rPr>
      </w:pPr>
      <w:r w:rsidRPr="00430239">
        <w:rPr>
          <w:rFonts w:asciiTheme="majorHAnsi" w:hAnsiTheme="majorHAnsi"/>
          <w:sz w:val="20"/>
          <w:szCs w:val="20"/>
        </w:rPr>
        <w:t>Le</w:t>
      </w:r>
      <w:r>
        <w:rPr>
          <w:rFonts w:asciiTheme="majorHAnsi" w:hAnsiTheme="majorHAnsi"/>
          <w:sz w:val="20"/>
          <w:szCs w:val="20"/>
        </w:rPr>
        <w:t>s</w:t>
      </w:r>
      <w:r w:rsidRPr="00430239">
        <w:rPr>
          <w:rFonts w:asciiTheme="majorHAnsi" w:hAnsiTheme="majorHAnsi"/>
          <w:sz w:val="20"/>
          <w:szCs w:val="20"/>
        </w:rPr>
        <w:t xml:space="preserve"> test</w:t>
      </w:r>
      <w:r>
        <w:rPr>
          <w:rFonts w:asciiTheme="majorHAnsi" w:hAnsiTheme="majorHAnsi"/>
          <w:sz w:val="20"/>
          <w:szCs w:val="20"/>
        </w:rPr>
        <w:t>s</w:t>
      </w:r>
      <w:r w:rsidRPr="00430239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ont</w:t>
      </w:r>
      <w:r w:rsidRPr="00430239">
        <w:rPr>
          <w:rFonts w:asciiTheme="majorHAnsi" w:hAnsiTheme="majorHAnsi"/>
          <w:sz w:val="20"/>
          <w:szCs w:val="20"/>
        </w:rPr>
        <w:t xml:space="preserve"> révélé </w:t>
      </w:r>
      <w:r w:rsidRPr="00430239">
        <w:rPr>
          <w:rFonts w:asciiTheme="majorHAnsi" w:hAnsiTheme="majorHAnsi"/>
          <w:b/>
          <w:bCs/>
          <w:sz w:val="20"/>
          <w:szCs w:val="20"/>
        </w:rPr>
        <w:t>[X]</w:t>
      </w:r>
      <w:r w:rsidRPr="00430239">
        <w:rPr>
          <w:rFonts w:asciiTheme="majorHAnsi" w:hAnsiTheme="majorHAnsi"/>
          <w:sz w:val="20"/>
          <w:szCs w:val="20"/>
        </w:rPr>
        <w:t xml:space="preserve"> vulnérabilités critiques, </w:t>
      </w:r>
      <w:r w:rsidRPr="00430239">
        <w:rPr>
          <w:rFonts w:asciiTheme="majorHAnsi" w:hAnsiTheme="majorHAnsi"/>
          <w:b/>
          <w:bCs/>
          <w:sz w:val="20"/>
          <w:szCs w:val="20"/>
        </w:rPr>
        <w:t>[X]</w:t>
      </w:r>
      <w:r w:rsidRPr="00430239">
        <w:rPr>
          <w:rFonts w:asciiTheme="majorHAnsi" w:hAnsiTheme="majorHAnsi"/>
          <w:sz w:val="20"/>
          <w:szCs w:val="20"/>
        </w:rPr>
        <w:t xml:space="preserve"> vulnérabilités importantes et </w:t>
      </w:r>
      <w:r w:rsidRPr="00430239">
        <w:rPr>
          <w:rFonts w:asciiTheme="majorHAnsi" w:hAnsiTheme="majorHAnsi"/>
          <w:b/>
          <w:bCs/>
          <w:sz w:val="20"/>
          <w:szCs w:val="20"/>
        </w:rPr>
        <w:t>[X</w:t>
      </w:r>
      <w:r w:rsidRPr="00430239">
        <w:rPr>
          <w:rFonts w:asciiTheme="majorHAnsi" w:hAnsiTheme="majorHAnsi"/>
          <w:sz w:val="20"/>
          <w:szCs w:val="20"/>
        </w:rPr>
        <w:t xml:space="preserve">] vulnérabilités mineures. </w:t>
      </w:r>
    </w:p>
    <w:p w14:paraId="5BC4C379" w14:textId="5C69320A" w:rsidR="002B5207" w:rsidRPr="002B5207" w:rsidRDefault="002B5207" w:rsidP="002B5207">
      <w:pPr>
        <w:spacing w:before="100" w:beforeAutospacing="1" w:after="100" w:afterAutospacing="1"/>
        <w:rPr>
          <w:rFonts w:asciiTheme="majorHAnsi" w:hAnsiTheme="majorHAnsi"/>
          <w:sz w:val="20"/>
          <w:szCs w:val="20"/>
        </w:rPr>
      </w:pPr>
      <w:r w:rsidRPr="00430239">
        <w:rPr>
          <w:rFonts w:asciiTheme="majorHAnsi" w:hAnsiTheme="majorHAnsi"/>
          <w:sz w:val="20"/>
          <w:szCs w:val="20"/>
        </w:rPr>
        <w:t xml:space="preserve">Les principaux risques identifiés concernent </w:t>
      </w:r>
      <w:r w:rsidRPr="00430239">
        <w:rPr>
          <w:rFonts w:asciiTheme="majorHAnsi" w:hAnsiTheme="majorHAnsi"/>
          <w:b/>
          <w:bCs/>
          <w:sz w:val="20"/>
          <w:szCs w:val="20"/>
        </w:rPr>
        <w:t>[exemples : injections SQL, failles XSS, mauvaises configurations, etc.]</w:t>
      </w:r>
      <w:r w:rsidRPr="00430239">
        <w:rPr>
          <w:rFonts w:asciiTheme="majorHAnsi" w:hAnsiTheme="majorHAnsi"/>
          <w:sz w:val="20"/>
          <w:szCs w:val="20"/>
        </w:rPr>
        <w:t>.</w:t>
      </w:r>
    </w:p>
    <w:p w14:paraId="5DDAA581" w14:textId="77777777" w:rsidR="002B5207" w:rsidRDefault="002B5207" w:rsidP="002B5207">
      <w:pPr>
        <w:rPr>
          <w:rFonts w:ascii="Century Gothic" w:hAnsi="Century Gothic"/>
          <w:sz w:val="18"/>
          <w:szCs w:val="18"/>
          <w:lang w:eastAsia="ja-JP"/>
        </w:rPr>
      </w:pPr>
    </w:p>
    <w:p w14:paraId="4F12BF1E" w14:textId="77777777" w:rsidR="002B5207" w:rsidRPr="006D55FA" w:rsidRDefault="002B5207" w:rsidP="002B5207">
      <w:pPr>
        <w:jc w:val="both"/>
        <w:rPr>
          <w:rFonts w:ascii="Century Gothic" w:hAnsi="Century Gothic"/>
          <w:color w:val="4C483D" w:themeColor="text2"/>
          <w:sz w:val="18"/>
          <w:szCs w:val="18"/>
          <w:lang w:eastAsia="ja-JP"/>
        </w:rPr>
      </w:pPr>
      <w:r>
        <w:rPr>
          <w:rFonts w:ascii="Century Gothic" w:hAnsi="Century Gothic"/>
          <w:color w:val="4C483D" w:themeColor="text2"/>
          <w:sz w:val="18"/>
          <w:szCs w:val="18"/>
          <w:lang w:eastAsia="ja-JP"/>
        </w:rPr>
        <w:t>ID : VULN1</w:t>
      </w:r>
    </w:p>
    <w:p w14:paraId="1D3AB91E" w14:textId="77777777" w:rsidR="002B5207" w:rsidRPr="006D55FA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Description :</w:t>
      </w:r>
    </w:p>
    <w:p w14:paraId="70DC77DB" w14:textId="23339C64" w:rsidR="002B5207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Sévérité </w:t>
      </w:r>
      <w:r>
        <w:rPr>
          <w:rFonts w:ascii="Century Gothic" w:hAnsi="Century Gothic"/>
          <w:sz w:val="18"/>
          <w:szCs w:val="18"/>
        </w:rPr>
        <w:t xml:space="preserve">: </w:t>
      </w:r>
    </w:p>
    <w:p w14:paraId="54EF0318" w14:textId="3D3388CC" w:rsidR="002B5207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CWE ID</w:t>
      </w:r>
      <w:r>
        <w:rPr>
          <w:rFonts w:ascii="Century Gothic" w:hAnsi="Century Gothic"/>
          <w:sz w:val="18"/>
          <w:szCs w:val="18"/>
        </w:rPr>
        <w:t> :</w:t>
      </w:r>
    </w:p>
    <w:p w14:paraId="70569758" w14:textId="47EB85C3" w:rsidR="002B5207" w:rsidRPr="006D55FA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CVSS Score</w:t>
      </w:r>
      <w:r>
        <w:rPr>
          <w:rFonts w:ascii="Century Gothic" w:hAnsi="Century Gothic"/>
          <w:sz w:val="18"/>
          <w:szCs w:val="18"/>
        </w:rPr>
        <w:t> :</w:t>
      </w:r>
    </w:p>
    <w:p w14:paraId="44F8ECD3" w14:textId="77777777" w:rsidR="002B5207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Impact :</w:t>
      </w:r>
    </w:p>
    <w:p w14:paraId="20510804" w14:textId="312E892D" w:rsidR="002B5207" w:rsidRDefault="002B5207" w:rsidP="00430239">
      <w:pPr>
        <w:spacing w:before="100" w:beforeAutospacing="1" w:after="100" w:afterAutospacing="1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…</w:t>
      </w:r>
    </w:p>
    <w:p w14:paraId="7DA8C31C" w14:textId="77777777" w:rsidR="00CE0D61" w:rsidRDefault="00CE0D61" w:rsidP="00430239">
      <w:pPr>
        <w:rPr>
          <w:rFonts w:asciiTheme="majorHAnsi" w:hAnsiTheme="majorHAnsi"/>
          <w:sz w:val="18"/>
          <w:szCs w:val="18"/>
          <w:lang w:eastAsia="ja-JP"/>
        </w:rPr>
      </w:pPr>
    </w:p>
    <w:p w14:paraId="58431D5E" w14:textId="77777777" w:rsidR="00430239" w:rsidRDefault="00430239" w:rsidP="00430239">
      <w:pPr>
        <w:rPr>
          <w:lang w:eastAsia="ja-JP"/>
        </w:rPr>
      </w:pPr>
    </w:p>
    <w:p w14:paraId="6FB2D207" w14:textId="77777777" w:rsidR="00430239" w:rsidRDefault="00430239" w:rsidP="00430239">
      <w:pPr>
        <w:rPr>
          <w:lang w:eastAsia="ja-JP"/>
        </w:rPr>
      </w:pPr>
    </w:p>
    <w:p w14:paraId="69C2030C" w14:textId="77777777" w:rsidR="00430239" w:rsidRDefault="00430239" w:rsidP="00430239">
      <w:pPr>
        <w:rPr>
          <w:lang w:eastAsia="ja-JP"/>
        </w:rPr>
      </w:pPr>
    </w:p>
    <w:p w14:paraId="22AF4FFF" w14:textId="77777777" w:rsidR="00430239" w:rsidRDefault="00430239" w:rsidP="00430239">
      <w:pPr>
        <w:rPr>
          <w:lang w:eastAsia="ja-JP"/>
        </w:rPr>
      </w:pPr>
    </w:p>
    <w:p w14:paraId="29BF1F9C" w14:textId="77777777" w:rsidR="00430239" w:rsidRDefault="00430239" w:rsidP="00430239">
      <w:pPr>
        <w:rPr>
          <w:lang w:eastAsia="ja-JP"/>
        </w:rPr>
      </w:pPr>
    </w:p>
    <w:p w14:paraId="54D2F612" w14:textId="77777777" w:rsidR="00430239" w:rsidRDefault="00430239" w:rsidP="00430239">
      <w:pPr>
        <w:rPr>
          <w:lang w:eastAsia="ja-JP"/>
        </w:rPr>
      </w:pPr>
    </w:p>
    <w:p w14:paraId="21D2FC86" w14:textId="77777777" w:rsidR="00430239" w:rsidRDefault="00430239" w:rsidP="00430239">
      <w:pPr>
        <w:rPr>
          <w:lang w:eastAsia="ja-JP"/>
        </w:rPr>
      </w:pPr>
    </w:p>
    <w:p w14:paraId="2E33881B" w14:textId="77777777" w:rsidR="00430239" w:rsidRDefault="00430239" w:rsidP="00430239">
      <w:pPr>
        <w:rPr>
          <w:lang w:eastAsia="ja-JP"/>
        </w:rPr>
      </w:pPr>
    </w:p>
    <w:p w14:paraId="3872F587" w14:textId="77777777" w:rsidR="00430239" w:rsidRDefault="00430239" w:rsidP="00430239">
      <w:pPr>
        <w:rPr>
          <w:lang w:eastAsia="ja-JP"/>
        </w:rPr>
      </w:pPr>
    </w:p>
    <w:p w14:paraId="57745D22" w14:textId="77777777" w:rsidR="00430239" w:rsidRDefault="00430239" w:rsidP="00430239">
      <w:pPr>
        <w:rPr>
          <w:lang w:eastAsia="ja-JP"/>
        </w:rPr>
      </w:pPr>
    </w:p>
    <w:p w14:paraId="5BB7C022" w14:textId="3352B484" w:rsidR="003A6DB8" w:rsidRDefault="003A6DB8" w:rsidP="003330FD">
      <w:pPr>
        <w:rPr>
          <w:rFonts w:ascii="Arial" w:hAnsi="Arial" w:cs="Arial"/>
          <w:sz w:val="20"/>
          <w:szCs w:val="20"/>
        </w:rPr>
      </w:pPr>
    </w:p>
    <w:p w14:paraId="06E3EF78" w14:textId="716674F4" w:rsidR="003A6DB8" w:rsidRDefault="003A6DB8" w:rsidP="003330FD">
      <w:pPr>
        <w:rPr>
          <w:rFonts w:ascii="Arial" w:hAnsi="Arial" w:cs="Arial"/>
          <w:sz w:val="20"/>
          <w:szCs w:val="20"/>
        </w:rPr>
      </w:pPr>
    </w:p>
    <w:p w14:paraId="02A1B4D9" w14:textId="10A39438" w:rsidR="003A6DB8" w:rsidRDefault="003A6DB8" w:rsidP="003330FD">
      <w:pPr>
        <w:rPr>
          <w:rFonts w:ascii="Arial" w:hAnsi="Arial" w:cs="Arial"/>
          <w:sz w:val="20"/>
          <w:szCs w:val="20"/>
        </w:rPr>
      </w:pPr>
    </w:p>
    <w:p w14:paraId="6E79E257" w14:textId="54ED04B6" w:rsidR="003A6DB8" w:rsidRDefault="003A6DB8" w:rsidP="003330FD">
      <w:pPr>
        <w:rPr>
          <w:rFonts w:ascii="Arial" w:hAnsi="Arial" w:cs="Arial"/>
          <w:sz w:val="20"/>
          <w:szCs w:val="20"/>
        </w:rPr>
      </w:pPr>
    </w:p>
    <w:p w14:paraId="78BB3BC0" w14:textId="77777777" w:rsidR="003A6DB8" w:rsidRPr="00922003" w:rsidRDefault="003A6DB8" w:rsidP="003330FD">
      <w:pPr>
        <w:rPr>
          <w:rFonts w:ascii="Arial" w:hAnsi="Arial" w:cs="Arial"/>
          <w:sz w:val="20"/>
          <w:szCs w:val="20"/>
        </w:rPr>
      </w:pPr>
    </w:p>
    <w:p w14:paraId="4335CCD3" w14:textId="77777777" w:rsidR="00343B5D" w:rsidRDefault="00343B5D" w:rsidP="003330FD"/>
    <w:p w14:paraId="74CB1714" w14:textId="3A846137" w:rsidR="008A68F1" w:rsidRDefault="002B5207" w:rsidP="008A68F1">
      <w:pPr>
        <w:pStyle w:val="Titre1"/>
      </w:pPr>
      <w:bookmarkStart w:id="9" w:name="_Toc91176709"/>
      <w:bookmarkStart w:id="10" w:name="_Toc199697840"/>
      <w:r>
        <w:lastRenderedPageBreak/>
        <w:t>Analyse technique des vulnérabilités identifiées</w:t>
      </w:r>
      <w:bookmarkEnd w:id="10"/>
    </w:p>
    <w:bookmarkEnd w:id="9"/>
    <w:p w14:paraId="2C798723" w14:textId="77777777" w:rsidR="00304480" w:rsidRDefault="00304480" w:rsidP="00FE1C5C">
      <w:pPr>
        <w:rPr>
          <w:szCs w:val="22"/>
        </w:rPr>
      </w:pPr>
    </w:p>
    <w:p w14:paraId="047BA678" w14:textId="77777777" w:rsidR="000D46CE" w:rsidRDefault="000D46CE" w:rsidP="00FE1C5C">
      <w:pPr>
        <w:rPr>
          <w:szCs w:val="22"/>
        </w:rPr>
      </w:pPr>
    </w:p>
    <w:p w14:paraId="0526D996" w14:textId="39376B35" w:rsidR="00CE1E31" w:rsidRDefault="002B5207" w:rsidP="00CE1E31">
      <w:pPr>
        <w:pStyle w:val="Titre2"/>
      </w:pPr>
      <w:bookmarkStart w:id="11" w:name="_Toc199697841"/>
      <w:r>
        <w:t>Titre vulnérabilité</w:t>
      </w:r>
      <w:bookmarkEnd w:id="11"/>
    </w:p>
    <w:p w14:paraId="78D014CD" w14:textId="77777777" w:rsidR="002B5207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Sévérité : </w:t>
      </w:r>
    </w:p>
    <w:p w14:paraId="61BAFEB2" w14:textId="77777777" w:rsidR="002B5207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CWE ID :</w:t>
      </w:r>
    </w:p>
    <w:p w14:paraId="5DC9E72D" w14:textId="77777777" w:rsidR="002B5207" w:rsidRPr="006D55FA" w:rsidRDefault="002B5207" w:rsidP="002B5207">
      <w:pPr>
        <w:pStyle w:val="Paragraphedeliste"/>
        <w:numPr>
          <w:ilvl w:val="0"/>
          <w:numId w:val="5"/>
        </w:num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CVSS Score :</w:t>
      </w:r>
    </w:p>
    <w:p w14:paraId="64C557A6" w14:textId="77F2FE0A" w:rsidR="008C534A" w:rsidRDefault="008C534A" w:rsidP="00D3312D"/>
    <w:p w14:paraId="7E9107D4" w14:textId="50269C3E" w:rsidR="002B5207" w:rsidRDefault="002B5207" w:rsidP="002B5207">
      <w:pPr>
        <w:pStyle w:val="Titre2"/>
        <w:numPr>
          <w:ilvl w:val="2"/>
          <w:numId w:val="1"/>
        </w:numPr>
      </w:pPr>
      <w:bookmarkStart w:id="12" w:name="_Toc199697842"/>
      <w:r>
        <w:t>Description</w:t>
      </w:r>
      <w:bookmarkEnd w:id="12"/>
    </w:p>
    <w:p w14:paraId="0F05D0F1" w14:textId="1E70AEB7" w:rsidR="002B5207" w:rsidRDefault="002B5207" w:rsidP="002B5207">
      <w:pPr>
        <w:ind w:left="720"/>
        <w:rPr>
          <w:lang w:eastAsia="ja-JP"/>
        </w:rPr>
      </w:pPr>
      <w:r>
        <w:rPr>
          <w:lang w:eastAsia="ja-JP"/>
        </w:rPr>
        <w:t>….</w:t>
      </w:r>
    </w:p>
    <w:p w14:paraId="591C0958" w14:textId="77777777" w:rsidR="002B5207" w:rsidRDefault="002B5207" w:rsidP="002B5207">
      <w:pPr>
        <w:ind w:left="720"/>
        <w:rPr>
          <w:lang w:eastAsia="ja-JP"/>
        </w:rPr>
      </w:pPr>
    </w:p>
    <w:p w14:paraId="2D77F4F7" w14:textId="21EA37B6" w:rsidR="002B5207" w:rsidRDefault="002B5207" w:rsidP="002B5207">
      <w:pPr>
        <w:pStyle w:val="Titre2"/>
        <w:numPr>
          <w:ilvl w:val="2"/>
          <w:numId w:val="1"/>
        </w:numPr>
      </w:pPr>
      <w:bookmarkStart w:id="13" w:name="_Toc199697843"/>
      <w:r>
        <w:t>Impact</w:t>
      </w:r>
      <w:bookmarkEnd w:id="13"/>
    </w:p>
    <w:p w14:paraId="7EB73F03" w14:textId="3866CEC5" w:rsidR="002B5207" w:rsidRDefault="002B5207" w:rsidP="002B5207">
      <w:pPr>
        <w:ind w:left="720"/>
        <w:rPr>
          <w:lang w:eastAsia="ja-JP"/>
        </w:rPr>
      </w:pPr>
      <w:r>
        <w:rPr>
          <w:lang w:eastAsia="ja-JP"/>
        </w:rPr>
        <w:t>…</w:t>
      </w:r>
    </w:p>
    <w:p w14:paraId="23773352" w14:textId="77777777" w:rsidR="002B5207" w:rsidRDefault="002B5207" w:rsidP="002B5207">
      <w:pPr>
        <w:ind w:left="720"/>
        <w:rPr>
          <w:lang w:eastAsia="ja-JP"/>
        </w:rPr>
      </w:pPr>
    </w:p>
    <w:p w14:paraId="0CABE076" w14:textId="16969D5B" w:rsidR="002B5207" w:rsidRDefault="002B5207" w:rsidP="002B5207">
      <w:pPr>
        <w:pStyle w:val="Titre2"/>
        <w:numPr>
          <w:ilvl w:val="2"/>
          <w:numId w:val="1"/>
        </w:numPr>
      </w:pPr>
      <w:bookmarkStart w:id="14" w:name="_Toc199697844"/>
      <w:r>
        <w:t>Démonstration des évidences (exploitation)</w:t>
      </w:r>
      <w:bookmarkEnd w:id="14"/>
    </w:p>
    <w:p w14:paraId="4761B431" w14:textId="05F3C5D2" w:rsidR="002B5207" w:rsidRPr="002B5207" w:rsidRDefault="002B5207" w:rsidP="002B5207">
      <w:pPr>
        <w:ind w:left="720"/>
        <w:rPr>
          <w:lang w:eastAsia="ja-JP"/>
        </w:rPr>
      </w:pPr>
      <w:r>
        <w:rPr>
          <w:lang w:eastAsia="ja-JP"/>
        </w:rPr>
        <w:t>….</w:t>
      </w:r>
    </w:p>
    <w:p w14:paraId="3032D225" w14:textId="58349566" w:rsidR="002B5207" w:rsidRDefault="002B5207" w:rsidP="002B5207">
      <w:pPr>
        <w:pStyle w:val="Titre2"/>
        <w:numPr>
          <w:ilvl w:val="0"/>
          <w:numId w:val="0"/>
        </w:numPr>
        <w:ind w:left="1224"/>
      </w:pPr>
    </w:p>
    <w:p w14:paraId="0F08359A" w14:textId="28B4B26E" w:rsidR="002B5207" w:rsidRPr="002B5207" w:rsidRDefault="002B5207" w:rsidP="002B5207">
      <w:pPr>
        <w:ind w:left="720"/>
        <w:rPr>
          <w:lang w:eastAsia="ja-JP"/>
        </w:rPr>
      </w:pPr>
    </w:p>
    <w:p w14:paraId="3262A414" w14:textId="77777777" w:rsidR="002B5207" w:rsidRPr="002B5207" w:rsidRDefault="002B5207" w:rsidP="002B5207">
      <w:pPr>
        <w:ind w:left="720"/>
        <w:rPr>
          <w:lang w:eastAsia="ja-JP"/>
        </w:rPr>
      </w:pPr>
    </w:p>
    <w:p w14:paraId="0C5415F1" w14:textId="4BEF9D5E" w:rsidR="002B5207" w:rsidRDefault="002B5207" w:rsidP="002B5207">
      <w:pPr>
        <w:pStyle w:val="Titre1"/>
      </w:pPr>
      <w:bookmarkStart w:id="15" w:name="_Toc199697845"/>
      <w:r>
        <w:lastRenderedPageBreak/>
        <w:t xml:space="preserve">Recommandations et </w:t>
      </w:r>
      <w:r w:rsidR="001E0AC0">
        <w:t>plan d’action</w:t>
      </w:r>
      <w:bookmarkEnd w:id="15"/>
    </w:p>
    <w:p w14:paraId="10DA84FD" w14:textId="77777777" w:rsidR="002B5207" w:rsidRDefault="002B5207" w:rsidP="002B5207">
      <w:pPr>
        <w:rPr>
          <w:szCs w:val="22"/>
        </w:rPr>
      </w:pPr>
    </w:p>
    <w:p w14:paraId="68D4C9B1" w14:textId="77CBA628" w:rsidR="001E0AC0" w:rsidRDefault="001E0AC0" w:rsidP="001E0AC0">
      <w:pPr>
        <w:pStyle w:val="Titre2"/>
      </w:pPr>
      <w:bookmarkStart w:id="16" w:name="_Toc199697846"/>
      <w:r>
        <w:t>Court terme</w:t>
      </w:r>
      <w:bookmarkEnd w:id="16"/>
    </w:p>
    <w:p w14:paraId="04874203" w14:textId="3D612B7B" w:rsidR="001E0AC0" w:rsidRDefault="001E0AC0" w:rsidP="001E0AC0">
      <w:pPr>
        <w:ind w:left="360"/>
        <w:rPr>
          <w:lang w:eastAsia="ja-JP"/>
        </w:rPr>
      </w:pPr>
      <w:r>
        <w:rPr>
          <w:lang w:eastAsia="ja-JP"/>
        </w:rPr>
        <w:t>…</w:t>
      </w:r>
    </w:p>
    <w:p w14:paraId="25CCE724" w14:textId="77777777" w:rsidR="001E0AC0" w:rsidRDefault="001E0AC0" w:rsidP="001E0AC0">
      <w:pPr>
        <w:rPr>
          <w:lang w:eastAsia="ja-JP"/>
        </w:rPr>
      </w:pPr>
    </w:p>
    <w:p w14:paraId="7089E714" w14:textId="713B78B0" w:rsidR="001E0AC0" w:rsidRDefault="001E0AC0" w:rsidP="001E0AC0">
      <w:pPr>
        <w:pStyle w:val="Titre2"/>
      </w:pPr>
      <w:bookmarkStart w:id="17" w:name="_Toc199697847"/>
      <w:r>
        <w:t>Moyen terme</w:t>
      </w:r>
      <w:bookmarkEnd w:id="17"/>
    </w:p>
    <w:p w14:paraId="09ED52B0" w14:textId="765E0AE9" w:rsidR="001E0AC0" w:rsidRPr="001E0AC0" w:rsidRDefault="001E0AC0" w:rsidP="001E0AC0">
      <w:pPr>
        <w:ind w:left="360"/>
        <w:rPr>
          <w:lang w:eastAsia="ja-JP"/>
        </w:rPr>
      </w:pPr>
      <w:r>
        <w:rPr>
          <w:lang w:eastAsia="ja-JP"/>
        </w:rPr>
        <w:t>...</w:t>
      </w:r>
    </w:p>
    <w:p w14:paraId="2A2C877F" w14:textId="77777777" w:rsidR="002B5207" w:rsidRDefault="002B5207" w:rsidP="002B5207">
      <w:pPr>
        <w:rPr>
          <w:szCs w:val="22"/>
        </w:rPr>
      </w:pPr>
    </w:p>
    <w:p w14:paraId="301790DD" w14:textId="77777777" w:rsidR="002B5207" w:rsidRDefault="002B5207" w:rsidP="00D3312D"/>
    <w:p w14:paraId="5B84CB71" w14:textId="74C940BB" w:rsidR="00A80B67" w:rsidRDefault="00A80B67" w:rsidP="00826971"/>
    <w:p w14:paraId="4B4A7661" w14:textId="50A02D65" w:rsidR="00A60E4B" w:rsidRDefault="00A60E4B" w:rsidP="00A60E4B">
      <w:pPr>
        <w:pStyle w:val="Titre1"/>
      </w:pPr>
      <w:bookmarkStart w:id="18" w:name="_Toc199697848"/>
      <w:r>
        <w:lastRenderedPageBreak/>
        <w:t>Annexes</w:t>
      </w:r>
      <w:bookmarkEnd w:id="18"/>
    </w:p>
    <w:p w14:paraId="52D18790" w14:textId="77777777" w:rsidR="00A60E4B" w:rsidRPr="006A1601" w:rsidRDefault="00A60E4B" w:rsidP="00826971"/>
    <w:sectPr w:rsidR="00A60E4B" w:rsidRPr="006A1601" w:rsidSect="006E30BB">
      <w:footerReference w:type="default" r:id="rId16"/>
      <w:pgSz w:w="11907" w:h="16839" w:code="9"/>
      <w:pgMar w:top="1440" w:right="811" w:bottom="1440" w:left="811" w:header="70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0A9E" w14:textId="77777777" w:rsidR="00021818" w:rsidRDefault="00021818" w:rsidP="00F81524">
      <w:r>
        <w:separator/>
      </w:r>
    </w:p>
  </w:endnote>
  <w:endnote w:type="continuationSeparator" w:id="0">
    <w:p w14:paraId="62EB1AFA" w14:textId="77777777" w:rsidR="00021818" w:rsidRDefault="00021818" w:rsidP="00F81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2653E" w14:textId="50E76A6D" w:rsidR="00D943F2" w:rsidRDefault="00D943F2" w:rsidP="00D943F2">
    <w:pPr>
      <w:pStyle w:val="Pieddepage"/>
      <w:ind w:left="6480" w:firstLine="720"/>
    </w:pPr>
    <w:r w:rsidRPr="00F76614">
      <w:rPr>
        <w:noProof/>
      </w:rPr>
      <w:drawing>
        <wp:inline distT="0" distB="0" distL="0" distR="0" wp14:anchorId="58EAB8A1" wp14:editId="373AE4E2">
          <wp:extent cx="1612972" cy="505269"/>
          <wp:effectExtent l="0" t="0" r="0" b="317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2814" cy="527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7EC7" w14:textId="7BDB7E44" w:rsidR="00796EFF" w:rsidRDefault="00221061">
    <w:pPr>
      <w:pStyle w:val="Pieddepage"/>
    </w:pPr>
    <w:r>
      <w:t>03</w:t>
    </w:r>
    <w:r w:rsidR="00920B26">
      <w:t xml:space="preserve"> </w:t>
    </w:r>
    <w:r>
      <w:t xml:space="preserve">juin </w:t>
    </w:r>
    <w:r w:rsidR="00920B26">
      <w:t xml:space="preserve"> </w:t>
    </w:r>
    <w:r w:rsidR="00796EFF">
      <w:t>202</w:t>
    </w:r>
    <w:r>
      <w:t>5</w:t>
    </w:r>
    <w:r w:rsidR="00796EFF">
      <w:t xml:space="preserve"> – V1.0</w:t>
    </w:r>
    <w:r w:rsidR="00A60E4B">
      <w:tab/>
    </w:r>
    <w:r w:rsidR="00A60E4B">
      <w:tab/>
    </w:r>
    <w:r w:rsidR="00A60E4B">
      <w:tab/>
    </w:r>
    <w:r w:rsidR="00A60E4B" w:rsidRPr="00A60E4B">
      <w:rPr>
        <w:color w:val="FF0000"/>
      </w:rPr>
      <w:t>DIFFUSION RESTREINTE</w:t>
    </w:r>
    <w:r w:rsidR="00A60E4B">
      <w:rPr>
        <w:color w:val="FF0000"/>
      </w:rPr>
      <w:t xml:space="preserve"> </w:t>
    </w:r>
    <w:r w:rsidR="00A60E4B" w:rsidRPr="00AA3540">
      <w:rPr>
        <w:rFonts w:eastAsia="Times New Roman" w:cs="Times New Roman"/>
        <w:b/>
        <w:bCs/>
        <w:color w:val="4C483D" w:themeColor="text2"/>
        <w:sz w:val="18"/>
        <w:szCs w:val="18"/>
        <w:lang w:eastAsia="fr-FR"/>
      </w:rPr>
      <w:t>[Nom de l'entreprise]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43B7" w14:textId="076F5431" w:rsidR="00734AF2" w:rsidRPr="00620F2F" w:rsidRDefault="004D43D3" w:rsidP="00967C5A">
    <w:pPr>
      <w:pStyle w:val="Pieddepage"/>
      <w:ind w:left="720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3D9895" wp14:editId="7F1944BF">
              <wp:simplePos x="0" y="0"/>
              <wp:positionH relativeFrom="column">
                <wp:posOffset>6311265</wp:posOffset>
              </wp:positionH>
              <wp:positionV relativeFrom="paragraph">
                <wp:posOffset>55880</wp:posOffset>
              </wp:positionV>
              <wp:extent cx="349250" cy="311150"/>
              <wp:effectExtent l="0" t="0" r="0" b="0"/>
              <wp:wrapNone/>
              <wp:docPr id="16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250" cy="311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F188F6" w14:textId="77777777" w:rsidR="00734AF2" w:rsidRDefault="00734AF2" w:rsidP="00F81524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4C1FED61" w14:textId="77777777" w:rsidR="00734AF2" w:rsidRPr="00903C13" w:rsidRDefault="00734AF2" w:rsidP="00F8152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D9895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style="position:absolute;left:0;text-align:left;margin-left:496.95pt;margin-top:4.4pt;width:27.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" filled="f" stroked="f" strokeweight=".5pt">
              <v:textbox>
                <w:txbxContent>
                  <w:p w14:paraId="0BF188F6" w14:textId="77777777" w:rsidR="00734AF2" w:rsidRDefault="00734AF2" w:rsidP="00F81524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4C1FED61" w14:textId="77777777" w:rsidR="00734AF2" w:rsidRPr="00903C13" w:rsidRDefault="00734AF2" w:rsidP="00F81524"/>
                </w:txbxContent>
              </v:textbox>
            </v:shape>
          </w:pict>
        </mc:Fallback>
      </mc:AlternateContent>
    </w:r>
    <w:r w:rsidR="00734AF2">
      <w:ptab w:relativeTo="margin" w:alignment="left" w:leader="none"/>
    </w:r>
    <w:r w:rsidR="00734AF2" w:rsidRPr="00E11CE0">
      <w:fldChar w:fldCharType="begin"/>
    </w:r>
    <w:r w:rsidR="00734AF2" w:rsidRPr="00E11CE0">
      <w:instrText>[Titre du plan d’activité]</w:instrText>
    </w:r>
    <w:r w:rsidR="00734AF2" w:rsidRPr="00E11CE0">
      <w:fldChar w:fldCharType="separate"/>
    </w:r>
    <w:r w:rsidR="00734AF2" w:rsidRPr="00E11CE0">
      <w:t xml:space="preserve"> - </w:t>
    </w:r>
    <w:r w:rsidR="00734AF2" w:rsidRPr="00E11CE0">
      <w:rPr>
        <w:noProof/>
      </w:rPr>
      <w:fldChar w:fldCharType="end"/>
    </w:r>
    <w:r w:rsidR="00734AF2" w:rsidRPr="000C5244">
      <w:rPr>
        <w:noProof/>
      </w:rPr>
      <w:tab/>
    </w:r>
    <w:r w:rsidR="00967C5A" w:rsidRPr="00F76614">
      <w:rPr>
        <w:noProof/>
      </w:rPr>
      <w:drawing>
        <wp:inline distT="0" distB="0" distL="0" distR="0" wp14:anchorId="17724908" wp14:editId="16686F35">
          <wp:extent cx="1311377" cy="410793"/>
          <wp:effectExtent l="0" t="0" r="0" b="0"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0761" cy="4387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B407" w14:textId="77777777" w:rsidR="00021818" w:rsidRDefault="00021818" w:rsidP="00F81524">
      <w:r>
        <w:separator/>
      </w:r>
    </w:p>
  </w:footnote>
  <w:footnote w:type="continuationSeparator" w:id="0">
    <w:p w14:paraId="07782850" w14:textId="77777777" w:rsidR="00021818" w:rsidRDefault="00021818" w:rsidP="00F81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C83C31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579287082" o:spid="_x0000_i1025" type="#_x0000_t75" style="width:5.65pt;height:5.65pt;visibility:visible;mso-wrap-style:square">
            <v:imagedata r:id="rId1" o:title=""/>
          </v:shape>
        </w:pict>
      </mc:Choice>
      <mc:Fallback>
        <w:drawing>
          <wp:inline distT="0" distB="0" distL="0" distR="0" wp14:anchorId="6C238ABB" wp14:editId="2A8E1EFF">
            <wp:extent cx="71755" cy="71755"/>
            <wp:effectExtent l="0" t="0" r="0" b="0"/>
            <wp:docPr id="579287082" name="Image 579287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" cy="7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5B5BEE0" id="Image 1036415154" o:spid="_x0000_i1025" type="#_x0000_t75" style="width:5.65pt;height:5.65pt;visibility:visible;mso-wrap-style:square">
            <v:imagedata r:id="rId3" o:title=""/>
          </v:shape>
        </w:pict>
      </mc:Choice>
      <mc:Fallback>
        <w:drawing>
          <wp:inline distT="0" distB="0" distL="0" distR="0" wp14:anchorId="2947E83E" wp14:editId="46A55090">
            <wp:extent cx="71755" cy="71755"/>
            <wp:effectExtent l="0" t="0" r="0" b="0"/>
            <wp:docPr id="1036415154" name="Image 103641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" cy="7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F35116E"/>
    <w:multiLevelType w:val="hybridMultilevel"/>
    <w:tmpl w:val="BF2C74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D098B"/>
    <w:multiLevelType w:val="hybridMultilevel"/>
    <w:tmpl w:val="A4B8C9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8585B"/>
    <w:multiLevelType w:val="hybridMultilevel"/>
    <w:tmpl w:val="09901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6662D"/>
    <w:multiLevelType w:val="hybridMultilevel"/>
    <w:tmpl w:val="48461D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33C92"/>
    <w:multiLevelType w:val="multilevel"/>
    <w:tmpl w:val="A8A40E26"/>
    <w:styleLink w:val="Puces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97EDF"/>
    <w:multiLevelType w:val="hybridMultilevel"/>
    <w:tmpl w:val="D756BD2A"/>
    <w:lvl w:ilvl="0" w:tplc="F522B1D6">
      <w:start w:val="4"/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78621E"/>
    <w:multiLevelType w:val="hybridMultilevel"/>
    <w:tmpl w:val="C944E7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E221B"/>
    <w:multiLevelType w:val="hybridMultilevel"/>
    <w:tmpl w:val="4C584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913C2"/>
    <w:multiLevelType w:val="hybridMultilevel"/>
    <w:tmpl w:val="46F8F406"/>
    <w:lvl w:ilvl="0" w:tplc="04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9" w15:restartNumberingAfterBreak="0">
    <w:nsid w:val="52B54007"/>
    <w:multiLevelType w:val="hybridMultilevel"/>
    <w:tmpl w:val="F88A5B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77E3C"/>
    <w:multiLevelType w:val="hybridMultilevel"/>
    <w:tmpl w:val="D9A4E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F690D"/>
    <w:multiLevelType w:val="hybridMultilevel"/>
    <w:tmpl w:val="EFB82E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B2127"/>
    <w:multiLevelType w:val="multilevel"/>
    <w:tmpl w:val="DBDE8AEC"/>
    <w:lvl w:ilvl="0">
      <w:start w:val="1"/>
      <w:numFmt w:val="decimal"/>
      <w:pStyle w:val="Titre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D52783A"/>
    <w:multiLevelType w:val="hybridMultilevel"/>
    <w:tmpl w:val="315857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668051">
    <w:abstractNumId w:val="12"/>
  </w:num>
  <w:num w:numId="2" w16cid:durableId="702830104">
    <w:abstractNumId w:val="4"/>
  </w:num>
  <w:num w:numId="3" w16cid:durableId="1592661073">
    <w:abstractNumId w:val="6"/>
  </w:num>
  <w:num w:numId="4" w16cid:durableId="848250637">
    <w:abstractNumId w:val="0"/>
  </w:num>
  <w:num w:numId="5" w16cid:durableId="965158004">
    <w:abstractNumId w:val="2"/>
  </w:num>
  <w:num w:numId="6" w16cid:durableId="989751608">
    <w:abstractNumId w:val="8"/>
  </w:num>
  <w:num w:numId="7" w16cid:durableId="908612678">
    <w:abstractNumId w:val="1"/>
  </w:num>
  <w:num w:numId="8" w16cid:durableId="2006543672">
    <w:abstractNumId w:val="7"/>
  </w:num>
  <w:num w:numId="9" w16cid:durableId="1850676232">
    <w:abstractNumId w:val="10"/>
  </w:num>
  <w:num w:numId="10" w16cid:durableId="617762170">
    <w:abstractNumId w:val="3"/>
  </w:num>
  <w:num w:numId="11" w16cid:durableId="313798766">
    <w:abstractNumId w:val="9"/>
  </w:num>
  <w:num w:numId="12" w16cid:durableId="1631782252">
    <w:abstractNumId w:val="11"/>
  </w:num>
  <w:num w:numId="13" w16cid:durableId="15994870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52221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7964949">
    <w:abstractNumId w:val="13"/>
  </w:num>
  <w:num w:numId="16" w16cid:durableId="808983646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02"/>
    <w:rsid w:val="000014A5"/>
    <w:rsid w:val="00001BB2"/>
    <w:rsid w:val="000021A6"/>
    <w:rsid w:val="00003411"/>
    <w:rsid w:val="00006B48"/>
    <w:rsid w:val="00006E27"/>
    <w:rsid w:val="0001020B"/>
    <w:rsid w:val="000104D2"/>
    <w:rsid w:val="00011894"/>
    <w:rsid w:val="00011915"/>
    <w:rsid w:val="00014367"/>
    <w:rsid w:val="00016420"/>
    <w:rsid w:val="00016CEE"/>
    <w:rsid w:val="00021818"/>
    <w:rsid w:val="000230F1"/>
    <w:rsid w:val="00023249"/>
    <w:rsid w:val="000236B4"/>
    <w:rsid w:val="00024D73"/>
    <w:rsid w:val="00024E7E"/>
    <w:rsid w:val="00025024"/>
    <w:rsid w:val="00025FEB"/>
    <w:rsid w:val="000262FE"/>
    <w:rsid w:val="00027596"/>
    <w:rsid w:val="00027F90"/>
    <w:rsid w:val="0003170D"/>
    <w:rsid w:val="000332F6"/>
    <w:rsid w:val="000333A2"/>
    <w:rsid w:val="00033813"/>
    <w:rsid w:val="000348FF"/>
    <w:rsid w:val="00034B20"/>
    <w:rsid w:val="000350D1"/>
    <w:rsid w:val="00035902"/>
    <w:rsid w:val="000363D5"/>
    <w:rsid w:val="000369F7"/>
    <w:rsid w:val="00036A5C"/>
    <w:rsid w:val="00036CE1"/>
    <w:rsid w:val="00037D16"/>
    <w:rsid w:val="00037F5C"/>
    <w:rsid w:val="00040D5D"/>
    <w:rsid w:val="00040F2C"/>
    <w:rsid w:val="00041DA3"/>
    <w:rsid w:val="00042AA1"/>
    <w:rsid w:val="00042B40"/>
    <w:rsid w:val="000433ED"/>
    <w:rsid w:val="0004436D"/>
    <w:rsid w:val="00044832"/>
    <w:rsid w:val="00044AB0"/>
    <w:rsid w:val="00044E29"/>
    <w:rsid w:val="00046644"/>
    <w:rsid w:val="0004706E"/>
    <w:rsid w:val="000479DD"/>
    <w:rsid w:val="00051868"/>
    <w:rsid w:val="00056359"/>
    <w:rsid w:val="0005644E"/>
    <w:rsid w:val="00057B98"/>
    <w:rsid w:val="00061C51"/>
    <w:rsid w:val="00063F5A"/>
    <w:rsid w:val="00064247"/>
    <w:rsid w:val="000669BB"/>
    <w:rsid w:val="00066F96"/>
    <w:rsid w:val="00067BBE"/>
    <w:rsid w:val="00070316"/>
    <w:rsid w:val="000704EC"/>
    <w:rsid w:val="00070523"/>
    <w:rsid w:val="00070688"/>
    <w:rsid w:val="00070DBB"/>
    <w:rsid w:val="00071522"/>
    <w:rsid w:val="00072F8D"/>
    <w:rsid w:val="00073CDF"/>
    <w:rsid w:val="00074EA8"/>
    <w:rsid w:val="00075754"/>
    <w:rsid w:val="00075917"/>
    <w:rsid w:val="00075A97"/>
    <w:rsid w:val="00075AB6"/>
    <w:rsid w:val="00075D04"/>
    <w:rsid w:val="00075E59"/>
    <w:rsid w:val="0007791C"/>
    <w:rsid w:val="000808A2"/>
    <w:rsid w:val="00080D29"/>
    <w:rsid w:val="000827FF"/>
    <w:rsid w:val="00083345"/>
    <w:rsid w:val="00083DA9"/>
    <w:rsid w:val="00084B3C"/>
    <w:rsid w:val="0008578D"/>
    <w:rsid w:val="0008780E"/>
    <w:rsid w:val="000900E2"/>
    <w:rsid w:val="000903AD"/>
    <w:rsid w:val="00091B64"/>
    <w:rsid w:val="00091B8A"/>
    <w:rsid w:val="00092683"/>
    <w:rsid w:val="00094B7F"/>
    <w:rsid w:val="0009599E"/>
    <w:rsid w:val="0009758A"/>
    <w:rsid w:val="00097604"/>
    <w:rsid w:val="0009766A"/>
    <w:rsid w:val="00097DF3"/>
    <w:rsid w:val="00097EF9"/>
    <w:rsid w:val="000A0C0A"/>
    <w:rsid w:val="000A21A9"/>
    <w:rsid w:val="000A331D"/>
    <w:rsid w:val="000A3F0E"/>
    <w:rsid w:val="000A4CE4"/>
    <w:rsid w:val="000A69D7"/>
    <w:rsid w:val="000A7350"/>
    <w:rsid w:val="000B0D7F"/>
    <w:rsid w:val="000B12D5"/>
    <w:rsid w:val="000B2E00"/>
    <w:rsid w:val="000B5852"/>
    <w:rsid w:val="000B60C3"/>
    <w:rsid w:val="000B63C5"/>
    <w:rsid w:val="000B77B7"/>
    <w:rsid w:val="000B7EB7"/>
    <w:rsid w:val="000C0F4B"/>
    <w:rsid w:val="000C1F64"/>
    <w:rsid w:val="000C2469"/>
    <w:rsid w:val="000C44A0"/>
    <w:rsid w:val="000C4DF7"/>
    <w:rsid w:val="000C5244"/>
    <w:rsid w:val="000C7D32"/>
    <w:rsid w:val="000C7DE5"/>
    <w:rsid w:val="000D0058"/>
    <w:rsid w:val="000D02F0"/>
    <w:rsid w:val="000D036A"/>
    <w:rsid w:val="000D0930"/>
    <w:rsid w:val="000D0B06"/>
    <w:rsid w:val="000D0E4C"/>
    <w:rsid w:val="000D372A"/>
    <w:rsid w:val="000D4550"/>
    <w:rsid w:val="000D46CE"/>
    <w:rsid w:val="000D4EC9"/>
    <w:rsid w:val="000D67E4"/>
    <w:rsid w:val="000D73A6"/>
    <w:rsid w:val="000D7B90"/>
    <w:rsid w:val="000E031C"/>
    <w:rsid w:val="000E0F82"/>
    <w:rsid w:val="000E1866"/>
    <w:rsid w:val="000E4652"/>
    <w:rsid w:val="000E4E8E"/>
    <w:rsid w:val="000E4ED2"/>
    <w:rsid w:val="000E6ACC"/>
    <w:rsid w:val="000E6D3A"/>
    <w:rsid w:val="000E7575"/>
    <w:rsid w:val="000E7802"/>
    <w:rsid w:val="000F0655"/>
    <w:rsid w:val="000F35AD"/>
    <w:rsid w:val="000F3778"/>
    <w:rsid w:val="000F3C2D"/>
    <w:rsid w:val="0010052D"/>
    <w:rsid w:val="001012C8"/>
    <w:rsid w:val="00101FD5"/>
    <w:rsid w:val="0010363D"/>
    <w:rsid w:val="0010430E"/>
    <w:rsid w:val="00104EF0"/>
    <w:rsid w:val="001062C4"/>
    <w:rsid w:val="00106EA1"/>
    <w:rsid w:val="001105B6"/>
    <w:rsid w:val="001129D3"/>
    <w:rsid w:val="00112A23"/>
    <w:rsid w:val="001134E0"/>
    <w:rsid w:val="00115717"/>
    <w:rsid w:val="00117644"/>
    <w:rsid w:val="0012039E"/>
    <w:rsid w:val="00120575"/>
    <w:rsid w:val="00120BFA"/>
    <w:rsid w:val="00120E9B"/>
    <w:rsid w:val="0012294B"/>
    <w:rsid w:val="00123132"/>
    <w:rsid w:val="001238A2"/>
    <w:rsid w:val="00123E2E"/>
    <w:rsid w:val="00124039"/>
    <w:rsid w:val="001242EB"/>
    <w:rsid w:val="001253EE"/>
    <w:rsid w:val="00125CD6"/>
    <w:rsid w:val="00125E2D"/>
    <w:rsid w:val="00126573"/>
    <w:rsid w:val="00127DD7"/>
    <w:rsid w:val="001302B7"/>
    <w:rsid w:val="001306CC"/>
    <w:rsid w:val="00131690"/>
    <w:rsid w:val="001319E6"/>
    <w:rsid w:val="00131A81"/>
    <w:rsid w:val="00131E11"/>
    <w:rsid w:val="001325F9"/>
    <w:rsid w:val="001336B8"/>
    <w:rsid w:val="001369AA"/>
    <w:rsid w:val="00136DB0"/>
    <w:rsid w:val="001410DF"/>
    <w:rsid w:val="001416EF"/>
    <w:rsid w:val="00142187"/>
    <w:rsid w:val="00144118"/>
    <w:rsid w:val="00145522"/>
    <w:rsid w:val="001477B5"/>
    <w:rsid w:val="00150945"/>
    <w:rsid w:val="00154EF4"/>
    <w:rsid w:val="0015547F"/>
    <w:rsid w:val="0015553D"/>
    <w:rsid w:val="001560EC"/>
    <w:rsid w:val="00156A80"/>
    <w:rsid w:val="0015782E"/>
    <w:rsid w:val="00162F7E"/>
    <w:rsid w:val="001645F9"/>
    <w:rsid w:val="00164EF7"/>
    <w:rsid w:val="0016715D"/>
    <w:rsid w:val="00170E11"/>
    <w:rsid w:val="001710C7"/>
    <w:rsid w:val="00171B04"/>
    <w:rsid w:val="001734E5"/>
    <w:rsid w:val="00174113"/>
    <w:rsid w:val="00175A72"/>
    <w:rsid w:val="0017635A"/>
    <w:rsid w:val="001769E0"/>
    <w:rsid w:val="00176A08"/>
    <w:rsid w:val="00176D8E"/>
    <w:rsid w:val="00177625"/>
    <w:rsid w:val="00177A38"/>
    <w:rsid w:val="001819A7"/>
    <w:rsid w:val="001821AF"/>
    <w:rsid w:val="00182ECC"/>
    <w:rsid w:val="00182FEF"/>
    <w:rsid w:val="00184647"/>
    <w:rsid w:val="0019022A"/>
    <w:rsid w:val="00190308"/>
    <w:rsid w:val="001906BA"/>
    <w:rsid w:val="001916A1"/>
    <w:rsid w:val="001919FD"/>
    <w:rsid w:val="00192112"/>
    <w:rsid w:val="00193573"/>
    <w:rsid w:val="00193EF9"/>
    <w:rsid w:val="0019400D"/>
    <w:rsid w:val="0019490F"/>
    <w:rsid w:val="0019635B"/>
    <w:rsid w:val="00196818"/>
    <w:rsid w:val="00196D7D"/>
    <w:rsid w:val="0019753B"/>
    <w:rsid w:val="001A164A"/>
    <w:rsid w:val="001A1AEF"/>
    <w:rsid w:val="001A1E77"/>
    <w:rsid w:val="001A2DDA"/>
    <w:rsid w:val="001A4417"/>
    <w:rsid w:val="001A6B05"/>
    <w:rsid w:val="001A79E8"/>
    <w:rsid w:val="001B0D1A"/>
    <w:rsid w:val="001B1EE5"/>
    <w:rsid w:val="001B33AF"/>
    <w:rsid w:val="001B4053"/>
    <w:rsid w:val="001B461B"/>
    <w:rsid w:val="001B4990"/>
    <w:rsid w:val="001B6138"/>
    <w:rsid w:val="001B644A"/>
    <w:rsid w:val="001B7A19"/>
    <w:rsid w:val="001C09F3"/>
    <w:rsid w:val="001C2063"/>
    <w:rsid w:val="001C2091"/>
    <w:rsid w:val="001C2133"/>
    <w:rsid w:val="001C2C46"/>
    <w:rsid w:val="001C2F29"/>
    <w:rsid w:val="001C3164"/>
    <w:rsid w:val="001C3475"/>
    <w:rsid w:val="001C396C"/>
    <w:rsid w:val="001C400D"/>
    <w:rsid w:val="001C424E"/>
    <w:rsid w:val="001C4735"/>
    <w:rsid w:val="001C4C20"/>
    <w:rsid w:val="001C596F"/>
    <w:rsid w:val="001D0056"/>
    <w:rsid w:val="001D141B"/>
    <w:rsid w:val="001D18DA"/>
    <w:rsid w:val="001D35F2"/>
    <w:rsid w:val="001D3EF9"/>
    <w:rsid w:val="001D5100"/>
    <w:rsid w:val="001D7899"/>
    <w:rsid w:val="001D7A3B"/>
    <w:rsid w:val="001D7B3D"/>
    <w:rsid w:val="001D7FED"/>
    <w:rsid w:val="001E022E"/>
    <w:rsid w:val="001E0833"/>
    <w:rsid w:val="001E0AC0"/>
    <w:rsid w:val="001E3187"/>
    <w:rsid w:val="001E438A"/>
    <w:rsid w:val="001E44BD"/>
    <w:rsid w:val="001F191B"/>
    <w:rsid w:val="001F19C8"/>
    <w:rsid w:val="001F23C2"/>
    <w:rsid w:val="001F35CA"/>
    <w:rsid w:val="001F5712"/>
    <w:rsid w:val="001F6C4A"/>
    <w:rsid w:val="001F6FB0"/>
    <w:rsid w:val="001F753C"/>
    <w:rsid w:val="001F7B4D"/>
    <w:rsid w:val="001F7E4E"/>
    <w:rsid w:val="002014E4"/>
    <w:rsid w:val="002022F3"/>
    <w:rsid w:val="00202571"/>
    <w:rsid w:val="0020341A"/>
    <w:rsid w:val="0020366E"/>
    <w:rsid w:val="00204ED8"/>
    <w:rsid w:val="002054BC"/>
    <w:rsid w:val="0021096B"/>
    <w:rsid w:val="00210CFC"/>
    <w:rsid w:val="0021176C"/>
    <w:rsid w:val="00211C72"/>
    <w:rsid w:val="00211FC9"/>
    <w:rsid w:val="0021441B"/>
    <w:rsid w:val="00214B8E"/>
    <w:rsid w:val="00216292"/>
    <w:rsid w:val="002165DA"/>
    <w:rsid w:val="002166E5"/>
    <w:rsid w:val="00220DEE"/>
    <w:rsid w:val="00221061"/>
    <w:rsid w:val="00222D84"/>
    <w:rsid w:val="00224BD5"/>
    <w:rsid w:val="00225320"/>
    <w:rsid w:val="002266E7"/>
    <w:rsid w:val="00226D98"/>
    <w:rsid w:val="0022744B"/>
    <w:rsid w:val="0022749C"/>
    <w:rsid w:val="00227CEA"/>
    <w:rsid w:val="00230094"/>
    <w:rsid w:val="00230D90"/>
    <w:rsid w:val="0023185B"/>
    <w:rsid w:val="00231B48"/>
    <w:rsid w:val="00232A57"/>
    <w:rsid w:val="0023325F"/>
    <w:rsid w:val="002359BF"/>
    <w:rsid w:val="0023697D"/>
    <w:rsid w:val="002371C4"/>
    <w:rsid w:val="00237A5C"/>
    <w:rsid w:val="00240BDB"/>
    <w:rsid w:val="00241B43"/>
    <w:rsid w:val="002474B0"/>
    <w:rsid w:val="00247926"/>
    <w:rsid w:val="002506E4"/>
    <w:rsid w:val="00250BBB"/>
    <w:rsid w:val="002511D9"/>
    <w:rsid w:val="00252596"/>
    <w:rsid w:val="00256048"/>
    <w:rsid w:val="002566B0"/>
    <w:rsid w:val="00260B84"/>
    <w:rsid w:val="0026170F"/>
    <w:rsid w:val="0026408E"/>
    <w:rsid w:val="002659F9"/>
    <w:rsid w:val="0026627C"/>
    <w:rsid w:val="002662D8"/>
    <w:rsid w:val="00266FCF"/>
    <w:rsid w:val="00270C8E"/>
    <w:rsid w:val="00270CE1"/>
    <w:rsid w:val="00270EC8"/>
    <w:rsid w:val="00276103"/>
    <w:rsid w:val="00276D13"/>
    <w:rsid w:val="002805F5"/>
    <w:rsid w:val="002811B8"/>
    <w:rsid w:val="00281EFE"/>
    <w:rsid w:val="00284AF7"/>
    <w:rsid w:val="002859EF"/>
    <w:rsid w:val="00286732"/>
    <w:rsid w:val="00287322"/>
    <w:rsid w:val="00287A5C"/>
    <w:rsid w:val="00287ECD"/>
    <w:rsid w:val="00290B6D"/>
    <w:rsid w:val="00291476"/>
    <w:rsid w:val="0029354E"/>
    <w:rsid w:val="00294B34"/>
    <w:rsid w:val="0029515A"/>
    <w:rsid w:val="00297A50"/>
    <w:rsid w:val="002A05FA"/>
    <w:rsid w:val="002A16AB"/>
    <w:rsid w:val="002A1915"/>
    <w:rsid w:val="002A2508"/>
    <w:rsid w:val="002A3997"/>
    <w:rsid w:val="002A4847"/>
    <w:rsid w:val="002A564B"/>
    <w:rsid w:val="002A5869"/>
    <w:rsid w:val="002A5AD9"/>
    <w:rsid w:val="002A6D57"/>
    <w:rsid w:val="002A7562"/>
    <w:rsid w:val="002B0BD8"/>
    <w:rsid w:val="002B0DF5"/>
    <w:rsid w:val="002B2560"/>
    <w:rsid w:val="002B3EED"/>
    <w:rsid w:val="002B46DB"/>
    <w:rsid w:val="002B5204"/>
    <w:rsid w:val="002B5207"/>
    <w:rsid w:val="002B5C8A"/>
    <w:rsid w:val="002B5D09"/>
    <w:rsid w:val="002B63C6"/>
    <w:rsid w:val="002B64EB"/>
    <w:rsid w:val="002B6FAB"/>
    <w:rsid w:val="002C0874"/>
    <w:rsid w:val="002C0FA8"/>
    <w:rsid w:val="002C1464"/>
    <w:rsid w:val="002C18C1"/>
    <w:rsid w:val="002C1BC7"/>
    <w:rsid w:val="002C1E5D"/>
    <w:rsid w:val="002C1E78"/>
    <w:rsid w:val="002C20D1"/>
    <w:rsid w:val="002C274A"/>
    <w:rsid w:val="002C2D5C"/>
    <w:rsid w:val="002C3065"/>
    <w:rsid w:val="002C3134"/>
    <w:rsid w:val="002C3F04"/>
    <w:rsid w:val="002C72CB"/>
    <w:rsid w:val="002D0650"/>
    <w:rsid w:val="002D08B4"/>
    <w:rsid w:val="002D0C8D"/>
    <w:rsid w:val="002D0D4C"/>
    <w:rsid w:val="002D258A"/>
    <w:rsid w:val="002D2637"/>
    <w:rsid w:val="002D655C"/>
    <w:rsid w:val="002D7036"/>
    <w:rsid w:val="002E026F"/>
    <w:rsid w:val="002E0C0B"/>
    <w:rsid w:val="002E3041"/>
    <w:rsid w:val="002E33D3"/>
    <w:rsid w:val="002E3F13"/>
    <w:rsid w:val="002E497C"/>
    <w:rsid w:val="002E5F7C"/>
    <w:rsid w:val="002E70CF"/>
    <w:rsid w:val="002F042B"/>
    <w:rsid w:val="002F0AD7"/>
    <w:rsid w:val="002F0FD9"/>
    <w:rsid w:val="002F232C"/>
    <w:rsid w:val="002F2527"/>
    <w:rsid w:val="002F3656"/>
    <w:rsid w:val="002F4D77"/>
    <w:rsid w:val="002F667C"/>
    <w:rsid w:val="0030017A"/>
    <w:rsid w:val="00300CE3"/>
    <w:rsid w:val="00300E3B"/>
    <w:rsid w:val="0030263C"/>
    <w:rsid w:val="00302A6F"/>
    <w:rsid w:val="00304439"/>
    <w:rsid w:val="00304480"/>
    <w:rsid w:val="00305298"/>
    <w:rsid w:val="003056C7"/>
    <w:rsid w:val="003056DC"/>
    <w:rsid w:val="00312599"/>
    <w:rsid w:val="00312A54"/>
    <w:rsid w:val="00313FCB"/>
    <w:rsid w:val="00314A49"/>
    <w:rsid w:val="003161A1"/>
    <w:rsid w:val="0031674A"/>
    <w:rsid w:val="0031687C"/>
    <w:rsid w:val="00317163"/>
    <w:rsid w:val="00317460"/>
    <w:rsid w:val="00320DAD"/>
    <w:rsid w:val="003235BD"/>
    <w:rsid w:val="003252C2"/>
    <w:rsid w:val="00327BE1"/>
    <w:rsid w:val="0033083E"/>
    <w:rsid w:val="003317CE"/>
    <w:rsid w:val="003324E3"/>
    <w:rsid w:val="00332D84"/>
    <w:rsid w:val="003330FD"/>
    <w:rsid w:val="00333F15"/>
    <w:rsid w:val="003341F1"/>
    <w:rsid w:val="003354C4"/>
    <w:rsid w:val="003372BA"/>
    <w:rsid w:val="0033792E"/>
    <w:rsid w:val="003419B0"/>
    <w:rsid w:val="00342E75"/>
    <w:rsid w:val="0034333D"/>
    <w:rsid w:val="00343B5D"/>
    <w:rsid w:val="00343C36"/>
    <w:rsid w:val="0034447B"/>
    <w:rsid w:val="00345D50"/>
    <w:rsid w:val="0034673E"/>
    <w:rsid w:val="003467DC"/>
    <w:rsid w:val="00346B1C"/>
    <w:rsid w:val="00350DAC"/>
    <w:rsid w:val="00351E09"/>
    <w:rsid w:val="003534A6"/>
    <w:rsid w:val="003539C3"/>
    <w:rsid w:val="00354B17"/>
    <w:rsid w:val="00354D51"/>
    <w:rsid w:val="00356DD5"/>
    <w:rsid w:val="00360B51"/>
    <w:rsid w:val="00361B3D"/>
    <w:rsid w:val="00362810"/>
    <w:rsid w:val="00362C9C"/>
    <w:rsid w:val="00362FA3"/>
    <w:rsid w:val="00365C7B"/>
    <w:rsid w:val="00366046"/>
    <w:rsid w:val="00366CF4"/>
    <w:rsid w:val="00370ABA"/>
    <w:rsid w:val="00370CC5"/>
    <w:rsid w:val="00372682"/>
    <w:rsid w:val="00372963"/>
    <w:rsid w:val="00372B4D"/>
    <w:rsid w:val="00372B7F"/>
    <w:rsid w:val="003734B4"/>
    <w:rsid w:val="00373951"/>
    <w:rsid w:val="00374179"/>
    <w:rsid w:val="00374858"/>
    <w:rsid w:val="003760A9"/>
    <w:rsid w:val="003769D2"/>
    <w:rsid w:val="00376CA6"/>
    <w:rsid w:val="00377B23"/>
    <w:rsid w:val="00381666"/>
    <w:rsid w:val="00381919"/>
    <w:rsid w:val="00383A79"/>
    <w:rsid w:val="00384B07"/>
    <w:rsid w:val="003850E1"/>
    <w:rsid w:val="0038560F"/>
    <w:rsid w:val="00385BF9"/>
    <w:rsid w:val="0038620A"/>
    <w:rsid w:val="003864B8"/>
    <w:rsid w:val="003874E0"/>
    <w:rsid w:val="00392C9C"/>
    <w:rsid w:val="003938BD"/>
    <w:rsid w:val="003947E9"/>
    <w:rsid w:val="00394D99"/>
    <w:rsid w:val="003961C5"/>
    <w:rsid w:val="003971AA"/>
    <w:rsid w:val="003A11C9"/>
    <w:rsid w:val="003A1620"/>
    <w:rsid w:val="003A173F"/>
    <w:rsid w:val="003A32D8"/>
    <w:rsid w:val="003A58A9"/>
    <w:rsid w:val="003A5EF4"/>
    <w:rsid w:val="003A6DB8"/>
    <w:rsid w:val="003A77BA"/>
    <w:rsid w:val="003A791D"/>
    <w:rsid w:val="003B0767"/>
    <w:rsid w:val="003B081D"/>
    <w:rsid w:val="003B1093"/>
    <w:rsid w:val="003B179B"/>
    <w:rsid w:val="003B1FE2"/>
    <w:rsid w:val="003B46DD"/>
    <w:rsid w:val="003B6711"/>
    <w:rsid w:val="003B6902"/>
    <w:rsid w:val="003C2E28"/>
    <w:rsid w:val="003C2FD3"/>
    <w:rsid w:val="003C3930"/>
    <w:rsid w:val="003C4591"/>
    <w:rsid w:val="003C4E1E"/>
    <w:rsid w:val="003C627A"/>
    <w:rsid w:val="003C6BAB"/>
    <w:rsid w:val="003C6D42"/>
    <w:rsid w:val="003D0072"/>
    <w:rsid w:val="003D0363"/>
    <w:rsid w:val="003D0708"/>
    <w:rsid w:val="003D1AF5"/>
    <w:rsid w:val="003D2ECD"/>
    <w:rsid w:val="003D3389"/>
    <w:rsid w:val="003D41DB"/>
    <w:rsid w:val="003D4543"/>
    <w:rsid w:val="003D550F"/>
    <w:rsid w:val="003D758D"/>
    <w:rsid w:val="003E0378"/>
    <w:rsid w:val="003E0714"/>
    <w:rsid w:val="003E0A54"/>
    <w:rsid w:val="003F07F3"/>
    <w:rsid w:val="003F1B45"/>
    <w:rsid w:val="003F2C56"/>
    <w:rsid w:val="003F2FBB"/>
    <w:rsid w:val="003F4BE7"/>
    <w:rsid w:val="003F4F38"/>
    <w:rsid w:val="003F505B"/>
    <w:rsid w:val="003F51D4"/>
    <w:rsid w:val="003F5E7D"/>
    <w:rsid w:val="003F6A72"/>
    <w:rsid w:val="003F6E40"/>
    <w:rsid w:val="004002E3"/>
    <w:rsid w:val="004009AF"/>
    <w:rsid w:val="004009F2"/>
    <w:rsid w:val="00400E98"/>
    <w:rsid w:val="0040137E"/>
    <w:rsid w:val="00402520"/>
    <w:rsid w:val="00403CD7"/>
    <w:rsid w:val="00404211"/>
    <w:rsid w:val="00404571"/>
    <w:rsid w:val="00406683"/>
    <w:rsid w:val="00412161"/>
    <w:rsid w:val="004124B7"/>
    <w:rsid w:val="004128E5"/>
    <w:rsid w:val="0041336C"/>
    <w:rsid w:val="00413921"/>
    <w:rsid w:val="00414648"/>
    <w:rsid w:val="00415EF8"/>
    <w:rsid w:val="0041773A"/>
    <w:rsid w:val="004179F7"/>
    <w:rsid w:val="00417D11"/>
    <w:rsid w:val="00417F3C"/>
    <w:rsid w:val="0042030E"/>
    <w:rsid w:val="0042155D"/>
    <w:rsid w:val="00422120"/>
    <w:rsid w:val="004237E3"/>
    <w:rsid w:val="00424435"/>
    <w:rsid w:val="00424784"/>
    <w:rsid w:val="004248D0"/>
    <w:rsid w:val="00424F32"/>
    <w:rsid w:val="00425CF3"/>
    <w:rsid w:val="00426D47"/>
    <w:rsid w:val="004274D4"/>
    <w:rsid w:val="0042770F"/>
    <w:rsid w:val="00430239"/>
    <w:rsid w:val="00430E2A"/>
    <w:rsid w:val="00431958"/>
    <w:rsid w:val="00431E7F"/>
    <w:rsid w:val="0043237F"/>
    <w:rsid w:val="00432686"/>
    <w:rsid w:val="0043597F"/>
    <w:rsid w:val="00437C48"/>
    <w:rsid w:val="0044017D"/>
    <w:rsid w:val="00442661"/>
    <w:rsid w:val="00442DC2"/>
    <w:rsid w:val="004447E3"/>
    <w:rsid w:val="00447075"/>
    <w:rsid w:val="00447BFC"/>
    <w:rsid w:val="0045049C"/>
    <w:rsid w:val="00451A77"/>
    <w:rsid w:val="00451BC4"/>
    <w:rsid w:val="0045226D"/>
    <w:rsid w:val="00453343"/>
    <w:rsid w:val="004546C7"/>
    <w:rsid w:val="00454D5D"/>
    <w:rsid w:val="00456835"/>
    <w:rsid w:val="00456CDD"/>
    <w:rsid w:val="00457A3B"/>
    <w:rsid w:val="00460652"/>
    <w:rsid w:val="0046067E"/>
    <w:rsid w:val="004606B0"/>
    <w:rsid w:val="00460F1B"/>
    <w:rsid w:val="004632B4"/>
    <w:rsid w:val="00463A5E"/>
    <w:rsid w:val="004655E4"/>
    <w:rsid w:val="004660B6"/>
    <w:rsid w:val="00470B4F"/>
    <w:rsid w:val="00470D7E"/>
    <w:rsid w:val="00472D08"/>
    <w:rsid w:val="004742EE"/>
    <w:rsid w:val="00475741"/>
    <w:rsid w:val="00475D57"/>
    <w:rsid w:val="00475DF7"/>
    <w:rsid w:val="00480414"/>
    <w:rsid w:val="00480A73"/>
    <w:rsid w:val="00480B91"/>
    <w:rsid w:val="00480EE1"/>
    <w:rsid w:val="004815E1"/>
    <w:rsid w:val="00481F0C"/>
    <w:rsid w:val="004820E2"/>
    <w:rsid w:val="0048285A"/>
    <w:rsid w:val="00482D06"/>
    <w:rsid w:val="00483D38"/>
    <w:rsid w:val="00484476"/>
    <w:rsid w:val="0048633A"/>
    <w:rsid w:val="004879A8"/>
    <w:rsid w:val="00490282"/>
    <w:rsid w:val="00490D99"/>
    <w:rsid w:val="0049134A"/>
    <w:rsid w:val="0049409F"/>
    <w:rsid w:val="00495812"/>
    <w:rsid w:val="00495BCB"/>
    <w:rsid w:val="0049668C"/>
    <w:rsid w:val="004973BB"/>
    <w:rsid w:val="00497700"/>
    <w:rsid w:val="004A1292"/>
    <w:rsid w:val="004A2C92"/>
    <w:rsid w:val="004A3710"/>
    <w:rsid w:val="004A3F02"/>
    <w:rsid w:val="004A45D8"/>
    <w:rsid w:val="004A479C"/>
    <w:rsid w:val="004A5684"/>
    <w:rsid w:val="004A5933"/>
    <w:rsid w:val="004A631C"/>
    <w:rsid w:val="004A7588"/>
    <w:rsid w:val="004A7A7E"/>
    <w:rsid w:val="004A7B26"/>
    <w:rsid w:val="004B0DE1"/>
    <w:rsid w:val="004B403F"/>
    <w:rsid w:val="004B42CA"/>
    <w:rsid w:val="004B5BF6"/>
    <w:rsid w:val="004B616A"/>
    <w:rsid w:val="004C0C20"/>
    <w:rsid w:val="004C0E0D"/>
    <w:rsid w:val="004C23E6"/>
    <w:rsid w:val="004C2BFD"/>
    <w:rsid w:val="004C43A5"/>
    <w:rsid w:val="004C452D"/>
    <w:rsid w:val="004C4F5F"/>
    <w:rsid w:val="004C75C2"/>
    <w:rsid w:val="004C7975"/>
    <w:rsid w:val="004D062F"/>
    <w:rsid w:val="004D0C86"/>
    <w:rsid w:val="004D1830"/>
    <w:rsid w:val="004D34B7"/>
    <w:rsid w:val="004D3AFF"/>
    <w:rsid w:val="004D3B9F"/>
    <w:rsid w:val="004D43D3"/>
    <w:rsid w:val="004D4477"/>
    <w:rsid w:val="004D540C"/>
    <w:rsid w:val="004D6E1F"/>
    <w:rsid w:val="004D6E27"/>
    <w:rsid w:val="004D7934"/>
    <w:rsid w:val="004E2850"/>
    <w:rsid w:val="004E4229"/>
    <w:rsid w:val="004E4FED"/>
    <w:rsid w:val="004E5FBD"/>
    <w:rsid w:val="004E6522"/>
    <w:rsid w:val="004F02E8"/>
    <w:rsid w:val="004F0ED7"/>
    <w:rsid w:val="004F11BE"/>
    <w:rsid w:val="004F20D8"/>
    <w:rsid w:val="004F2A39"/>
    <w:rsid w:val="004F54AC"/>
    <w:rsid w:val="004F5901"/>
    <w:rsid w:val="004F5A57"/>
    <w:rsid w:val="0050090D"/>
    <w:rsid w:val="00501400"/>
    <w:rsid w:val="00501671"/>
    <w:rsid w:val="00503FCA"/>
    <w:rsid w:val="00504BA2"/>
    <w:rsid w:val="00505FBD"/>
    <w:rsid w:val="0050601C"/>
    <w:rsid w:val="00506D47"/>
    <w:rsid w:val="00507254"/>
    <w:rsid w:val="005109E9"/>
    <w:rsid w:val="00510B59"/>
    <w:rsid w:val="005113C0"/>
    <w:rsid w:val="00512A84"/>
    <w:rsid w:val="00513A4C"/>
    <w:rsid w:val="00513B28"/>
    <w:rsid w:val="00513E17"/>
    <w:rsid w:val="0051448D"/>
    <w:rsid w:val="0051545D"/>
    <w:rsid w:val="00515816"/>
    <w:rsid w:val="005159EE"/>
    <w:rsid w:val="00516002"/>
    <w:rsid w:val="00516694"/>
    <w:rsid w:val="00517DA9"/>
    <w:rsid w:val="005203B0"/>
    <w:rsid w:val="00521764"/>
    <w:rsid w:val="005227D0"/>
    <w:rsid w:val="00522D32"/>
    <w:rsid w:val="00525D3F"/>
    <w:rsid w:val="00526C09"/>
    <w:rsid w:val="00527B0D"/>
    <w:rsid w:val="00530640"/>
    <w:rsid w:val="00530E0A"/>
    <w:rsid w:val="00531389"/>
    <w:rsid w:val="0053270A"/>
    <w:rsid w:val="00533DF2"/>
    <w:rsid w:val="00534A13"/>
    <w:rsid w:val="00535593"/>
    <w:rsid w:val="00535E7B"/>
    <w:rsid w:val="00535EBC"/>
    <w:rsid w:val="00537B2D"/>
    <w:rsid w:val="00537BC9"/>
    <w:rsid w:val="00540615"/>
    <w:rsid w:val="00540C31"/>
    <w:rsid w:val="00540E5B"/>
    <w:rsid w:val="00540E72"/>
    <w:rsid w:val="00541499"/>
    <w:rsid w:val="00543046"/>
    <w:rsid w:val="005446F7"/>
    <w:rsid w:val="00545C0F"/>
    <w:rsid w:val="00546576"/>
    <w:rsid w:val="00546603"/>
    <w:rsid w:val="00547320"/>
    <w:rsid w:val="00547F80"/>
    <w:rsid w:val="00550D3B"/>
    <w:rsid w:val="005516A5"/>
    <w:rsid w:val="005523FE"/>
    <w:rsid w:val="0055279D"/>
    <w:rsid w:val="005551BF"/>
    <w:rsid w:val="00555A33"/>
    <w:rsid w:val="00556BE1"/>
    <w:rsid w:val="005570A5"/>
    <w:rsid w:val="0056010A"/>
    <w:rsid w:val="005607F9"/>
    <w:rsid w:val="00561276"/>
    <w:rsid w:val="00562D4E"/>
    <w:rsid w:val="0056342B"/>
    <w:rsid w:val="00564283"/>
    <w:rsid w:val="005667E9"/>
    <w:rsid w:val="00567BB7"/>
    <w:rsid w:val="00570C2D"/>
    <w:rsid w:val="00571120"/>
    <w:rsid w:val="005726A1"/>
    <w:rsid w:val="0057287A"/>
    <w:rsid w:val="005730B2"/>
    <w:rsid w:val="00573A16"/>
    <w:rsid w:val="00573C3A"/>
    <w:rsid w:val="00577B43"/>
    <w:rsid w:val="00580270"/>
    <w:rsid w:val="0058045A"/>
    <w:rsid w:val="0058055F"/>
    <w:rsid w:val="00582637"/>
    <w:rsid w:val="0058389E"/>
    <w:rsid w:val="00583A1A"/>
    <w:rsid w:val="00583A30"/>
    <w:rsid w:val="0058408A"/>
    <w:rsid w:val="005841C3"/>
    <w:rsid w:val="0058727A"/>
    <w:rsid w:val="0059150E"/>
    <w:rsid w:val="005930F0"/>
    <w:rsid w:val="0059340B"/>
    <w:rsid w:val="005936C6"/>
    <w:rsid w:val="005964A2"/>
    <w:rsid w:val="00596DF7"/>
    <w:rsid w:val="00597D6F"/>
    <w:rsid w:val="005A0700"/>
    <w:rsid w:val="005A09AA"/>
    <w:rsid w:val="005A0A97"/>
    <w:rsid w:val="005A1F21"/>
    <w:rsid w:val="005A1FBB"/>
    <w:rsid w:val="005A2549"/>
    <w:rsid w:val="005A485E"/>
    <w:rsid w:val="005A49B1"/>
    <w:rsid w:val="005A5512"/>
    <w:rsid w:val="005A55F7"/>
    <w:rsid w:val="005A567D"/>
    <w:rsid w:val="005A678C"/>
    <w:rsid w:val="005A6E77"/>
    <w:rsid w:val="005A6EA3"/>
    <w:rsid w:val="005B0618"/>
    <w:rsid w:val="005B0F3D"/>
    <w:rsid w:val="005B1F20"/>
    <w:rsid w:val="005B27B9"/>
    <w:rsid w:val="005B2862"/>
    <w:rsid w:val="005C039F"/>
    <w:rsid w:val="005C0C4C"/>
    <w:rsid w:val="005C17A9"/>
    <w:rsid w:val="005C1A58"/>
    <w:rsid w:val="005C1E30"/>
    <w:rsid w:val="005C27A0"/>
    <w:rsid w:val="005C2C07"/>
    <w:rsid w:val="005C30B8"/>
    <w:rsid w:val="005C44E5"/>
    <w:rsid w:val="005C5398"/>
    <w:rsid w:val="005C6432"/>
    <w:rsid w:val="005C7AE7"/>
    <w:rsid w:val="005D02D5"/>
    <w:rsid w:val="005D0498"/>
    <w:rsid w:val="005D1ABE"/>
    <w:rsid w:val="005D5249"/>
    <w:rsid w:val="005D535B"/>
    <w:rsid w:val="005D5FBE"/>
    <w:rsid w:val="005D6167"/>
    <w:rsid w:val="005D6BB8"/>
    <w:rsid w:val="005D6BE1"/>
    <w:rsid w:val="005D7CF0"/>
    <w:rsid w:val="005D7DD1"/>
    <w:rsid w:val="005E1108"/>
    <w:rsid w:val="005E12F4"/>
    <w:rsid w:val="005E130B"/>
    <w:rsid w:val="005E2857"/>
    <w:rsid w:val="005E38E6"/>
    <w:rsid w:val="005E4964"/>
    <w:rsid w:val="005E513C"/>
    <w:rsid w:val="005E5B44"/>
    <w:rsid w:val="005F0692"/>
    <w:rsid w:val="005F0B5F"/>
    <w:rsid w:val="005F3D35"/>
    <w:rsid w:val="005F5DFC"/>
    <w:rsid w:val="005F62E5"/>
    <w:rsid w:val="005F65D5"/>
    <w:rsid w:val="006010FD"/>
    <w:rsid w:val="00603A03"/>
    <w:rsid w:val="006049D7"/>
    <w:rsid w:val="00604EC1"/>
    <w:rsid w:val="00605AB9"/>
    <w:rsid w:val="00605C48"/>
    <w:rsid w:val="00606445"/>
    <w:rsid w:val="00606C8C"/>
    <w:rsid w:val="00606ECC"/>
    <w:rsid w:val="0060707C"/>
    <w:rsid w:val="00607E9C"/>
    <w:rsid w:val="00610FBF"/>
    <w:rsid w:val="006119FC"/>
    <w:rsid w:val="00611AB8"/>
    <w:rsid w:val="00611EDA"/>
    <w:rsid w:val="00612465"/>
    <w:rsid w:val="00613B1B"/>
    <w:rsid w:val="00614419"/>
    <w:rsid w:val="00615F3A"/>
    <w:rsid w:val="00617229"/>
    <w:rsid w:val="006202EE"/>
    <w:rsid w:val="00620400"/>
    <w:rsid w:val="00620F2F"/>
    <w:rsid w:val="00621DE0"/>
    <w:rsid w:val="00622B4C"/>
    <w:rsid w:val="00622F7C"/>
    <w:rsid w:val="00623197"/>
    <w:rsid w:val="0062327D"/>
    <w:rsid w:val="006261C8"/>
    <w:rsid w:val="00627FCA"/>
    <w:rsid w:val="006301FC"/>
    <w:rsid w:val="0063272C"/>
    <w:rsid w:val="00632A12"/>
    <w:rsid w:val="00633F4B"/>
    <w:rsid w:val="00635921"/>
    <w:rsid w:val="006364E3"/>
    <w:rsid w:val="00636B28"/>
    <w:rsid w:val="006377EA"/>
    <w:rsid w:val="00642789"/>
    <w:rsid w:val="006444E4"/>
    <w:rsid w:val="00644E37"/>
    <w:rsid w:val="00644F24"/>
    <w:rsid w:val="0064575E"/>
    <w:rsid w:val="00646F0D"/>
    <w:rsid w:val="00647038"/>
    <w:rsid w:val="006479AB"/>
    <w:rsid w:val="00650CCE"/>
    <w:rsid w:val="00652A1B"/>
    <w:rsid w:val="00652A74"/>
    <w:rsid w:val="00652C4A"/>
    <w:rsid w:val="006602B5"/>
    <w:rsid w:val="0066067B"/>
    <w:rsid w:val="00662927"/>
    <w:rsid w:val="006629D8"/>
    <w:rsid w:val="00664C54"/>
    <w:rsid w:val="006650AD"/>
    <w:rsid w:val="006706AE"/>
    <w:rsid w:val="006731BB"/>
    <w:rsid w:val="00676238"/>
    <w:rsid w:val="00676D2C"/>
    <w:rsid w:val="006770C4"/>
    <w:rsid w:val="00677175"/>
    <w:rsid w:val="006774AF"/>
    <w:rsid w:val="006803AE"/>
    <w:rsid w:val="00684DB4"/>
    <w:rsid w:val="0068572F"/>
    <w:rsid w:val="006865C9"/>
    <w:rsid w:val="00687C57"/>
    <w:rsid w:val="00687E05"/>
    <w:rsid w:val="00691DFC"/>
    <w:rsid w:val="00693BE1"/>
    <w:rsid w:val="006944E6"/>
    <w:rsid w:val="0069491F"/>
    <w:rsid w:val="006951F4"/>
    <w:rsid w:val="006952E6"/>
    <w:rsid w:val="00696F4A"/>
    <w:rsid w:val="006976C8"/>
    <w:rsid w:val="00697878"/>
    <w:rsid w:val="006A1601"/>
    <w:rsid w:val="006A1771"/>
    <w:rsid w:val="006A204E"/>
    <w:rsid w:val="006A67C7"/>
    <w:rsid w:val="006A6D03"/>
    <w:rsid w:val="006A7D98"/>
    <w:rsid w:val="006B249E"/>
    <w:rsid w:val="006B337E"/>
    <w:rsid w:val="006B436C"/>
    <w:rsid w:val="006B4EED"/>
    <w:rsid w:val="006B55B5"/>
    <w:rsid w:val="006B7119"/>
    <w:rsid w:val="006B7414"/>
    <w:rsid w:val="006B7795"/>
    <w:rsid w:val="006B79F5"/>
    <w:rsid w:val="006C05F1"/>
    <w:rsid w:val="006C0949"/>
    <w:rsid w:val="006C0F10"/>
    <w:rsid w:val="006C19BC"/>
    <w:rsid w:val="006C2ABF"/>
    <w:rsid w:val="006C486D"/>
    <w:rsid w:val="006C5C73"/>
    <w:rsid w:val="006C61D1"/>
    <w:rsid w:val="006C6E3A"/>
    <w:rsid w:val="006D0344"/>
    <w:rsid w:val="006D2029"/>
    <w:rsid w:val="006D366C"/>
    <w:rsid w:val="006D3D42"/>
    <w:rsid w:val="006D40E0"/>
    <w:rsid w:val="006D55FA"/>
    <w:rsid w:val="006D5C28"/>
    <w:rsid w:val="006D6252"/>
    <w:rsid w:val="006D627B"/>
    <w:rsid w:val="006D69BF"/>
    <w:rsid w:val="006D70F6"/>
    <w:rsid w:val="006D7329"/>
    <w:rsid w:val="006D7880"/>
    <w:rsid w:val="006E23FA"/>
    <w:rsid w:val="006E268B"/>
    <w:rsid w:val="006E269A"/>
    <w:rsid w:val="006E30BB"/>
    <w:rsid w:val="006E3EA1"/>
    <w:rsid w:val="006E4F2B"/>
    <w:rsid w:val="006E6CEC"/>
    <w:rsid w:val="006F1711"/>
    <w:rsid w:val="006F3C82"/>
    <w:rsid w:val="006F4BD3"/>
    <w:rsid w:val="006F519C"/>
    <w:rsid w:val="006F68AD"/>
    <w:rsid w:val="00700697"/>
    <w:rsid w:val="007018EE"/>
    <w:rsid w:val="00701989"/>
    <w:rsid w:val="00702153"/>
    <w:rsid w:val="00702C6D"/>
    <w:rsid w:val="00702F41"/>
    <w:rsid w:val="0070402A"/>
    <w:rsid w:val="007044B8"/>
    <w:rsid w:val="00704594"/>
    <w:rsid w:val="007045E5"/>
    <w:rsid w:val="00705C09"/>
    <w:rsid w:val="00705D86"/>
    <w:rsid w:val="00707CE2"/>
    <w:rsid w:val="00710DF8"/>
    <w:rsid w:val="00711D45"/>
    <w:rsid w:val="00711F17"/>
    <w:rsid w:val="007134C1"/>
    <w:rsid w:val="007158EB"/>
    <w:rsid w:val="007173FC"/>
    <w:rsid w:val="00720121"/>
    <w:rsid w:val="0072180D"/>
    <w:rsid w:val="00723B5A"/>
    <w:rsid w:val="007244CD"/>
    <w:rsid w:val="0072542E"/>
    <w:rsid w:val="00725640"/>
    <w:rsid w:val="00726779"/>
    <w:rsid w:val="0072748C"/>
    <w:rsid w:val="00730A39"/>
    <w:rsid w:val="0073108A"/>
    <w:rsid w:val="0073200D"/>
    <w:rsid w:val="0073441B"/>
    <w:rsid w:val="00734AF2"/>
    <w:rsid w:val="00734ED1"/>
    <w:rsid w:val="007369CC"/>
    <w:rsid w:val="00737ACD"/>
    <w:rsid w:val="0074104A"/>
    <w:rsid w:val="00741306"/>
    <w:rsid w:val="00741724"/>
    <w:rsid w:val="00741F41"/>
    <w:rsid w:val="007421FA"/>
    <w:rsid w:val="00742B10"/>
    <w:rsid w:val="00742BE9"/>
    <w:rsid w:val="00744766"/>
    <w:rsid w:val="0074499D"/>
    <w:rsid w:val="00745F2F"/>
    <w:rsid w:val="00746244"/>
    <w:rsid w:val="00746576"/>
    <w:rsid w:val="007465F9"/>
    <w:rsid w:val="00746ADD"/>
    <w:rsid w:val="00750C5C"/>
    <w:rsid w:val="00751CF9"/>
    <w:rsid w:val="007520ED"/>
    <w:rsid w:val="007548A4"/>
    <w:rsid w:val="00755A66"/>
    <w:rsid w:val="00755C4C"/>
    <w:rsid w:val="00760BFA"/>
    <w:rsid w:val="007617E4"/>
    <w:rsid w:val="00762A34"/>
    <w:rsid w:val="00762CE9"/>
    <w:rsid w:val="00763427"/>
    <w:rsid w:val="0076386A"/>
    <w:rsid w:val="007649FF"/>
    <w:rsid w:val="00765ED0"/>
    <w:rsid w:val="00766158"/>
    <w:rsid w:val="007670EF"/>
    <w:rsid w:val="00767460"/>
    <w:rsid w:val="0077082A"/>
    <w:rsid w:val="00770906"/>
    <w:rsid w:val="007717D5"/>
    <w:rsid w:val="00773C36"/>
    <w:rsid w:val="007757AF"/>
    <w:rsid w:val="00775ECA"/>
    <w:rsid w:val="007774EA"/>
    <w:rsid w:val="007810DA"/>
    <w:rsid w:val="00781BB3"/>
    <w:rsid w:val="00782F19"/>
    <w:rsid w:val="00783408"/>
    <w:rsid w:val="00783826"/>
    <w:rsid w:val="00783926"/>
    <w:rsid w:val="0078525D"/>
    <w:rsid w:val="00785923"/>
    <w:rsid w:val="007861E2"/>
    <w:rsid w:val="00786319"/>
    <w:rsid w:val="00786ECC"/>
    <w:rsid w:val="00790851"/>
    <w:rsid w:val="00790A4C"/>
    <w:rsid w:val="00790D3E"/>
    <w:rsid w:val="00792D7A"/>
    <w:rsid w:val="00792D83"/>
    <w:rsid w:val="007931F5"/>
    <w:rsid w:val="007944A5"/>
    <w:rsid w:val="00795A4F"/>
    <w:rsid w:val="00795D5A"/>
    <w:rsid w:val="00796EFF"/>
    <w:rsid w:val="007977FE"/>
    <w:rsid w:val="00797899"/>
    <w:rsid w:val="007979F1"/>
    <w:rsid w:val="007A11C1"/>
    <w:rsid w:val="007A1FF6"/>
    <w:rsid w:val="007A247A"/>
    <w:rsid w:val="007A2964"/>
    <w:rsid w:val="007A5D0A"/>
    <w:rsid w:val="007A6A76"/>
    <w:rsid w:val="007B0A43"/>
    <w:rsid w:val="007B3E72"/>
    <w:rsid w:val="007B5BD6"/>
    <w:rsid w:val="007B69F8"/>
    <w:rsid w:val="007C07F8"/>
    <w:rsid w:val="007C1EDF"/>
    <w:rsid w:val="007C3A40"/>
    <w:rsid w:val="007C3FA9"/>
    <w:rsid w:val="007C469D"/>
    <w:rsid w:val="007C6420"/>
    <w:rsid w:val="007C7261"/>
    <w:rsid w:val="007C7968"/>
    <w:rsid w:val="007D011B"/>
    <w:rsid w:val="007D3672"/>
    <w:rsid w:val="007D3FAC"/>
    <w:rsid w:val="007D4F7D"/>
    <w:rsid w:val="007D5552"/>
    <w:rsid w:val="007D55A5"/>
    <w:rsid w:val="007D598C"/>
    <w:rsid w:val="007D5C29"/>
    <w:rsid w:val="007D6BE1"/>
    <w:rsid w:val="007D6F82"/>
    <w:rsid w:val="007E0548"/>
    <w:rsid w:val="007E1081"/>
    <w:rsid w:val="007E14F0"/>
    <w:rsid w:val="007E19F5"/>
    <w:rsid w:val="007E3184"/>
    <w:rsid w:val="007E3342"/>
    <w:rsid w:val="007E3506"/>
    <w:rsid w:val="007E3C21"/>
    <w:rsid w:val="007E42F4"/>
    <w:rsid w:val="007E4A96"/>
    <w:rsid w:val="007E4A9E"/>
    <w:rsid w:val="007E4B81"/>
    <w:rsid w:val="007E5241"/>
    <w:rsid w:val="007E60B3"/>
    <w:rsid w:val="007E6C18"/>
    <w:rsid w:val="007E6DC1"/>
    <w:rsid w:val="007E7555"/>
    <w:rsid w:val="007E7E60"/>
    <w:rsid w:val="007F1927"/>
    <w:rsid w:val="007F1FF0"/>
    <w:rsid w:val="007F2072"/>
    <w:rsid w:val="007F2A64"/>
    <w:rsid w:val="007F3067"/>
    <w:rsid w:val="007F3ADA"/>
    <w:rsid w:val="007F3E7B"/>
    <w:rsid w:val="007F509E"/>
    <w:rsid w:val="007F700A"/>
    <w:rsid w:val="007F7C8D"/>
    <w:rsid w:val="0080058F"/>
    <w:rsid w:val="00800707"/>
    <w:rsid w:val="00801E28"/>
    <w:rsid w:val="00802CBF"/>
    <w:rsid w:val="00802E8A"/>
    <w:rsid w:val="0080450B"/>
    <w:rsid w:val="0080471D"/>
    <w:rsid w:val="00807790"/>
    <w:rsid w:val="00810790"/>
    <w:rsid w:val="0081094A"/>
    <w:rsid w:val="00811D6E"/>
    <w:rsid w:val="00813C60"/>
    <w:rsid w:val="00814CCB"/>
    <w:rsid w:val="008150BB"/>
    <w:rsid w:val="008156BA"/>
    <w:rsid w:val="00816705"/>
    <w:rsid w:val="008218A1"/>
    <w:rsid w:val="00821ACB"/>
    <w:rsid w:val="00821AD6"/>
    <w:rsid w:val="008229BF"/>
    <w:rsid w:val="00822B45"/>
    <w:rsid w:val="008231EC"/>
    <w:rsid w:val="00823644"/>
    <w:rsid w:val="0082461F"/>
    <w:rsid w:val="008254D3"/>
    <w:rsid w:val="0082569F"/>
    <w:rsid w:val="00826971"/>
    <w:rsid w:val="00831421"/>
    <w:rsid w:val="00831DBB"/>
    <w:rsid w:val="00832AAE"/>
    <w:rsid w:val="00834E0A"/>
    <w:rsid w:val="008359D3"/>
    <w:rsid w:val="00836CAD"/>
    <w:rsid w:val="008401A4"/>
    <w:rsid w:val="00841242"/>
    <w:rsid w:val="00841CAF"/>
    <w:rsid w:val="0084304F"/>
    <w:rsid w:val="00843E37"/>
    <w:rsid w:val="00845A28"/>
    <w:rsid w:val="00845C77"/>
    <w:rsid w:val="0084670A"/>
    <w:rsid w:val="00846F01"/>
    <w:rsid w:val="00847AC7"/>
    <w:rsid w:val="00847EC7"/>
    <w:rsid w:val="0085254C"/>
    <w:rsid w:val="00855371"/>
    <w:rsid w:val="0085684F"/>
    <w:rsid w:val="00856ED2"/>
    <w:rsid w:val="00863234"/>
    <w:rsid w:val="00863475"/>
    <w:rsid w:val="00863FC3"/>
    <w:rsid w:val="008669D5"/>
    <w:rsid w:val="008707C6"/>
    <w:rsid w:val="00870E2F"/>
    <w:rsid w:val="008710CD"/>
    <w:rsid w:val="00871131"/>
    <w:rsid w:val="00873745"/>
    <w:rsid w:val="0087530A"/>
    <w:rsid w:val="008758A7"/>
    <w:rsid w:val="008764AB"/>
    <w:rsid w:val="00876587"/>
    <w:rsid w:val="00876638"/>
    <w:rsid w:val="00876A5E"/>
    <w:rsid w:val="00880228"/>
    <w:rsid w:val="00881A20"/>
    <w:rsid w:val="00881FF6"/>
    <w:rsid w:val="008857D4"/>
    <w:rsid w:val="00885B62"/>
    <w:rsid w:val="00885C73"/>
    <w:rsid w:val="008863AA"/>
    <w:rsid w:val="00886DED"/>
    <w:rsid w:val="008871C2"/>
    <w:rsid w:val="008873BB"/>
    <w:rsid w:val="00890E01"/>
    <w:rsid w:val="00890E02"/>
    <w:rsid w:val="008917CC"/>
    <w:rsid w:val="00891AFE"/>
    <w:rsid w:val="00891FB0"/>
    <w:rsid w:val="00892F3F"/>
    <w:rsid w:val="008930B1"/>
    <w:rsid w:val="00893448"/>
    <w:rsid w:val="0089435A"/>
    <w:rsid w:val="00895E72"/>
    <w:rsid w:val="00896005"/>
    <w:rsid w:val="008976BE"/>
    <w:rsid w:val="008A1C33"/>
    <w:rsid w:val="008A2C3F"/>
    <w:rsid w:val="008A3259"/>
    <w:rsid w:val="008A4B3D"/>
    <w:rsid w:val="008A5D52"/>
    <w:rsid w:val="008A6050"/>
    <w:rsid w:val="008A68F1"/>
    <w:rsid w:val="008B001E"/>
    <w:rsid w:val="008B1E4A"/>
    <w:rsid w:val="008B1E6E"/>
    <w:rsid w:val="008B2497"/>
    <w:rsid w:val="008B303D"/>
    <w:rsid w:val="008B318E"/>
    <w:rsid w:val="008B5495"/>
    <w:rsid w:val="008B6456"/>
    <w:rsid w:val="008B6764"/>
    <w:rsid w:val="008B7997"/>
    <w:rsid w:val="008B7A28"/>
    <w:rsid w:val="008C06B8"/>
    <w:rsid w:val="008C0BFA"/>
    <w:rsid w:val="008C1D99"/>
    <w:rsid w:val="008C1FB0"/>
    <w:rsid w:val="008C3D0A"/>
    <w:rsid w:val="008C534A"/>
    <w:rsid w:val="008C6C1F"/>
    <w:rsid w:val="008C6F0B"/>
    <w:rsid w:val="008C7291"/>
    <w:rsid w:val="008D0263"/>
    <w:rsid w:val="008D08B8"/>
    <w:rsid w:val="008D0C67"/>
    <w:rsid w:val="008D19E8"/>
    <w:rsid w:val="008D4E34"/>
    <w:rsid w:val="008D6B8E"/>
    <w:rsid w:val="008E0B1F"/>
    <w:rsid w:val="008E0C89"/>
    <w:rsid w:val="008E34F0"/>
    <w:rsid w:val="008E358A"/>
    <w:rsid w:val="008E41DD"/>
    <w:rsid w:val="008E4D21"/>
    <w:rsid w:val="008E560C"/>
    <w:rsid w:val="008F170B"/>
    <w:rsid w:val="008F18E7"/>
    <w:rsid w:val="008F1B13"/>
    <w:rsid w:val="008F21DF"/>
    <w:rsid w:val="008F2A38"/>
    <w:rsid w:val="008F59E3"/>
    <w:rsid w:val="008F6528"/>
    <w:rsid w:val="008F6EA3"/>
    <w:rsid w:val="008F71EA"/>
    <w:rsid w:val="009018C6"/>
    <w:rsid w:val="00902112"/>
    <w:rsid w:val="00902F8E"/>
    <w:rsid w:val="00903788"/>
    <w:rsid w:val="009037DF"/>
    <w:rsid w:val="00903C13"/>
    <w:rsid w:val="0090507C"/>
    <w:rsid w:val="00906184"/>
    <w:rsid w:val="00910D02"/>
    <w:rsid w:val="00913F59"/>
    <w:rsid w:val="009142DC"/>
    <w:rsid w:val="00915179"/>
    <w:rsid w:val="009152FB"/>
    <w:rsid w:val="009157B9"/>
    <w:rsid w:val="009162AD"/>
    <w:rsid w:val="00920B26"/>
    <w:rsid w:val="00921981"/>
    <w:rsid w:val="00922003"/>
    <w:rsid w:val="009273CC"/>
    <w:rsid w:val="0093074E"/>
    <w:rsid w:val="00931EE0"/>
    <w:rsid w:val="009333F7"/>
    <w:rsid w:val="00934143"/>
    <w:rsid w:val="00937019"/>
    <w:rsid w:val="00937371"/>
    <w:rsid w:val="0093738C"/>
    <w:rsid w:val="009378EE"/>
    <w:rsid w:val="0094049D"/>
    <w:rsid w:val="0094303E"/>
    <w:rsid w:val="0094397C"/>
    <w:rsid w:val="00945164"/>
    <w:rsid w:val="009458E6"/>
    <w:rsid w:val="00945AC6"/>
    <w:rsid w:val="00946CA4"/>
    <w:rsid w:val="00947757"/>
    <w:rsid w:val="009500FF"/>
    <w:rsid w:val="009505A2"/>
    <w:rsid w:val="009506F0"/>
    <w:rsid w:val="00950876"/>
    <w:rsid w:val="00950962"/>
    <w:rsid w:val="00950FA1"/>
    <w:rsid w:val="00952A57"/>
    <w:rsid w:val="00953074"/>
    <w:rsid w:val="009539B2"/>
    <w:rsid w:val="009549C5"/>
    <w:rsid w:val="009549D8"/>
    <w:rsid w:val="0095635F"/>
    <w:rsid w:val="0095757B"/>
    <w:rsid w:val="00961BAE"/>
    <w:rsid w:val="0096238B"/>
    <w:rsid w:val="00962F0E"/>
    <w:rsid w:val="00964640"/>
    <w:rsid w:val="00965538"/>
    <w:rsid w:val="00967C5A"/>
    <w:rsid w:val="00970386"/>
    <w:rsid w:val="009715F2"/>
    <w:rsid w:val="00972A52"/>
    <w:rsid w:val="00972FFB"/>
    <w:rsid w:val="009732B0"/>
    <w:rsid w:val="009744F4"/>
    <w:rsid w:val="009749FD"/>
    <w:rsid w:val="00974F24"/>
    <w:rsid w:val="00975376"/>
    <w:rsid w:val="009756A0"/>
    <w:rsid w:val="009759BB"/>
    <w:rsid w:val="00976170"/>
    <w:rsid w:val="00976B20"/>
    <w:rsid w:val="00980444"/>
    <w:rsid w:val="0098085C"/>
    <w:rsid w:val="009818B6"/>
    <w:rsid w:val="009818EA"/>
    <w:rsid w:val="0098249A"/>
    <w:rsid w:val="00982DB1"/>
    <w:rsid w:val="00985B34"/>
    <w:rsid w:val="00985D94"/>
    <w:rsid w:val="0098737B"/>
    <w:rsid w:val="00990AAB"/>
    <w:rsid w:val="00992A4A"/>
    <w:rsid w:val="00993174"/>
    <w:rsid w:val="009931EF"/>
    <w:rsid w:val="00993506"/>
    <w:rsid w:val="00993D62"/>
    <w:rsid w:val="009947C8"/>
    <w:rsid w:val="00994DED"/>
    <w:rsid w:val="009A0AAE"/>
    <w:rsid w:val="009A0AFD"/>
    <w:rsid w:val="009A1373"/>
    <w:rsid w:val="009A2DCF"/>
    <w:rsid w:val="009A431B"/>
    <w:rsid w:val="009A43DB"/>
    <w:rsid w:val="009A4C8C"/>
    <w:rsid w:val="009A4D5B"/>
    <w:rsid w:val="009A54AA"/>
    <w:rsid w:val="009A74AE"/>
    <w:rsid w:val="009A76AF"/>
    <w:rsid w:val="009A7D4D"/>
    <w:rsid w:val="009B03AD"/>
    <w:rsid w:val="009B2367"/>
    <w:rsid w:val="009B23B3"/>
    <w:rsid w:val="009B2564"/>
    <w:rsid w:val="009B2DA7"/>
    <w:rsid w:val="009B4DD4"/>
    <w:rsid w:val="009B6F78"/>
    <w:rsid w:val="009C0EC0"/>
    <w:rsid w:val="009C17F4"/>
    <w:rsid w:val="009C1A96"/>
    <w:rsid w:val="009C2F44"/>
    <w:rsid w:val="009C39EA"/>
    <w:rsid w:val="009C3A1F"/>
    <w:rsid w:val="009C4981"/>
    <w:rsid w:val="009C5BF4"/>
    <w:rsid w:val="009D0008"/>
    <w:rsid w:val="009D08B5"/>
    <w:rsid w:val="009D141C"/>
    <w:rsid w:val="009D14FA"/>
    <w:rsid w:val="009D1D48"/>
    <w:rsid w:val="009D1EE7"/>
    <w:rsid w:val="009D2CF5"/>
    <w:rsid w:val="009D2E8A"/>
    <w:rsid w:val="009D421F"/>
    <w:rsid w:val="009D435D"/>
    <w:rsid w:val="009D78C1"/>
    <w:rsid w:val="009E0398"/>
    <w:rsid w:val="009E0813"/>
    <w:rsid w:val="009E0D81"/>
    <w:rsid w:val="009E1885"/>
    <w:rsid w:val="009E1CBC"/>
    <w:rsid w:val="009E1E8E"/>
    <w:rsid w:val="009E23D7"/>
    <w:rsid w:val="009E2613"/>
    <w:rsid w:val="009E4133"/>
    <w:rsid w:val="009E448D"/>
    <w:rsid w:val="009E571B"/>
    <w:rsid w:val="009E6BF3"/>
    <w:rsid w:val="009F0678"/>
    <w:rsid w:val="009F0847"/>
    <w:rsid w:val="009F1E3E"/>
    <w:rsid w:val="009F452C"/>
    <w:rsid w:val="009F720B"/>
    <w:rsid w:val="009F76E7"/>
    <w:rsid w:val="009F7A9D"/>
    <w:rsid w:val="009F7D1C"/>
    <w:rsid w:val="00A02829"/>
    <w:rsid w:val="00A03176"/>
    <w:rsid w:val="00A03571"/>
    <w:rsid w:val="00A051F2"/>
    <w:rsid w:val="00A051F4"/>
    <w:rsid w:val="00A0791E"/>
    <w:rsid w:val="00A1029D"/>
    <w:rsid w:val="00A11537"/>
    <w:rsid w:val="00A120D6"/>
    <w:rsid w:val="00A1250D"/>
    <w:rsid w:val="00A12F84"/>
    <w:rsid w:val="00A14ECB"/>
    <w:rsid w:val="00A2076F"/>
    <w:rsid w:val="00A23058"/>
    <w:rsid w:val="00A2390C"/>
    <w:rsid w:val="00A23D2F"/>
    <w:rsid w:val="00A23F3B"/>
    <w:rsid w:val="00A23FBC"/>
    <w:rsid w:val="00A24076"/>
    <w:rsid w:val="00A2586C"/>
    <w:rsid w:val="00A27DBF"/>
    <w:rsid w:val="00A307FC"/>
    <w:rsid w:val="00A30D3A"/>
    <w:rsid w:val="00A31577"/>
    <w:rsid w:val="00A32AFD"/>
    <w:rsid w:val="00A333CA"/>
    <w:rsid w:val="00A3458C"/>
    <w:rsid w:val="00A369CE"/>
    <w:rsid w:val="00A37B4B"/>
    <w:rsid w:val="00A40439"/>
    <w:rsid w:val="00A41036"/>
    <w:rsid w:val="00A43075"/>
    <w:rsid w:val="00A43399"/>
    <w:rsid w:val="00A4388E"/>
    <w:rsid w:val="00A43C97"/>
    <w:rsid w:val="00A4498C"/>
    <w:rsid w:val="00A44F00"/>
    <w:rsid w:val="00A47201"/>
    <w:rsid w:val="00A50B10"/>
    <w:rsid w:val="00A51B0F"/>
    <w:rsid w:val="00A5235D"/>
    <w:rsid w:val="00A52D73"/>
    <w:rsid w:val="00A52F60"/>
    <w:rsid w:val="00A53A2E"/>
    <w:rsid w:val="00A55933"/>
    <w:rsid w:val="00A55BC4"/>
    <w:rsid w:val="00A569E5"/>
    <w:rsid w:val="00A57931"/>
    <w:rsid w:val="00A601E3"/>
    <w:rsid w:val="00A60E4B"/>
    <w:rsid w:val="00A61444"/>
    <w:rsid w:val="00A617D0"/>
    <w:rsid w:val="00A61853"/>
    <w:rsid w:val="00A647A3"/>
    <w:rsid w:val="00A64BCF"/>
    <w:rsid w:val="00A64E63"/>
    <w:rsid w:val="00A6501A"/>
    <w:rsid w:val="00A66391"/>
    <w:rsid w:val="00A674ED"/>
    <w:rsid w:val="00A728E7"/>
    <w:rsid w:val="00A73376"/>
    <w:rsid w:val="00A73ED7"/>
    <w:rsid w:val="00A744C3"/>
    <w:rsid w:val="00A76BCF"/>
    <w:rsid w:val="00A77136"/>
    <w:rsid w:val="00A801E6"/>
    <w:rsid w:val="00A8072D"/>
    <w:rsid w:val="00A80B67"/>
    <w:rsid w:val="00A80DC1"/>
    <w:rsid w:val="00A8207D"/>
    <w:rsid w:val="00A8528C"/>
    <w:rsid w:val="00A85BB4"/>
    <w:rsid w:val="00A871FD"/>
    <w:rsid w:val="00A879E7"/>
    <w:rsid w:val="00A93B76"/>
    <w:rsid w:val="00A94854"/>
    <w:rsid w:val="00A949D6"/>
    <w:rsid w:val="00A95CEA"/>
    <w:rsid w:val="00A96880"/>
    <w:rsid w:val="00A97741"/>
    <w:rsid w:val="00A97A52"/>
    <w:rsid w:val="00AA2078"/>
    <w:rsid w:val="00AA2B61"/>
    <w:rsid w:val="00AA3540"/>
    <w:rsid w:val="00AA3601"/>
    <w:rsid w:val="00AA3B0A"/>
    <w:rsid w:val="00AA3E30"/>
    <w:rsid w:val="00AB17B9"/>
    <w:rsid w:val="00AB2BB4"/>
    <w:rsid w:val="00AB6204"/>
    <w:rsid w:val="00AB6F6F"/>
    <w:rsid w:val="00AB6F83"/>
    <w:rsid w:val="00AB7383"/>
    <w:rsid w:val="00AB747E"/>
    <w:rsid w:val="00AB783D"/>
    <w:rsid w:val="00AC1DBE"/>
    <w:rsid w:val="00AC34D9"/>
    <w:rsid w:val="00AC4FF5"/>
    <w:rsid w:val="00AC6229"/>
    <w:rsid w:val="00AD2340"/>
    <w:rsid w:val="00AD2B3F"/>
    <w:rsid w:val="00AD68B3"/>
    <w:rsid w:val="00AD6F5C"/>
    <w:rsid w:val="00AD7DBE"/>
    <w:rsid w:val="00AE1D3C"/>
    <w:rsid w:val="00AE1D81"/>
    <w:rsid w:val="00AE2370"/>
    <w:rsid w:val="00AE39D4"/>
    <w:rsid w:val="00AE5A69"/>
    <w:rsid w:val="00AE5FEA"/>
    <w:rsid w:val="00AE7A17"/>
    <w:rsid w:val="00AF0828"/>
    <w:rsid w:val="00AF28E3"/>
    <w:rsid w:val="00AF28E4"/>
    <w:rsid w:val="00AF33B3"/>
    <w:rsid w:val="00AF37C2"/>
    <w:rsid w:val="00AF4A87"/>
    <w:rsid w:val="00AF650F"/>
    <w:rsid w:val="00AF7BF7"/>
    <w:rsid w:val="00B002E9"/>
    <w:rsid w:val="00B01042"/>
    <w:rsid w:val="00B01FA6"/>
    <w:rsid w:val="00B0254F"/>
    <w:rsid w:val="00B03B27"/>
    <w:rsid w:val="00B046E6"/>
    <w:rsid w:val="00B04B9D"/>
    <w:rsid w:val="00B06944"/>
    <w:rsid w:val="00B069AA"/>
    <w:rsid w:val="00B07181"/>
    <w:rsid w:val="00B0793C"/>
    <w:rsid w:val="00B122A3"/>
    <w:rsid w:val="00B124D9"/>
    <w:rsid w:val="00B12C5C"/>
    <w:rsid w:val="00B131C0"/>
    <w:rsid w:val="00B14122"/>
    <w:rsid w:val="00B1449E"/>
    <w:rsid w:val="00B16641"/>
    <w:rsid w:val="00B17D70"/>
    <w:rsid w:val="00B17D9C"/>
    <w:rsid w:val="00B2026F"/>
    <w:rsid w:val="00B25038"/>
    <w:rsid w:val="00B25D64"/>
    <w:rsid w:val="00B279C4"/>
    <w:rsid w:val="00B27CB5"/>
    <w:rsid w:val="00B30F39"/>
    <w:rsid w:val="00B315E2"/>
    <w:rsid w:val="00B3242D"/>
    <w:rsid w:val="00B36210"/>
    <w:rsid w:val="00B3727C"/>
    <w:rsid w:val="00B40450"/>
    <w:rsid w:val="00B42343"/>
    <w:rsid w:val="00B42956"/>
    <w:rsid w:val="00B42A50"/>
    <w:rsid w:val="00B42A5A"/>
    <w:rsid w:val="00B42A8B"/>
    <w:rsid w:val="00B44891"/>
    <w:rsid w:val="00B4625A"/>
    <w:rsid w:val="00B4677B"/>
    <w:rsid w:val="00B46FA7"/>
    <w:rsid w:val="00B47C57"/>
    <w:rsid w:val="00B47F1C"/>
    <w:rsid w:val="00B50FA9"/>
    <w:rsid w:val="00B51EEF"/>
    <w:rsid w:val="00B52242"/>
    <w:rsid w:val="00B542C1"/>
    <w:rsid w:val="00B57583"/>
    <w:rsid w:val="00B61611"/>
    <w:rsid w:val="00B61AB9"/>
    <w:rsid w:val="00B636FE"/>
    <w:rsid w:val="00B63A2F"/>
    <w:rsid w:val="00B63F96"/>
    <w:rsid w:val="00B6438C"/>
    <w:rsid w:val="00B64603"/>
    <w:rsid w:val="00B64AC1"/>
    <w:rsid w:val="00B66F6E"/>
    <w:rsid w:val="00B673A1"/>
    <w:rsid w:val="00B678EB"/>
    <w:rsid w:val="00B67D15"/>
    <w:rsid w:val="00B705BB"/>
    <w:rsid w:val="00B71BC3"/>
    <w:rsid w:val="00B72C27"/>
    <w:rsid w:val="00B74F76"/>
    <w:rsid w:val="00B75886"/>
    <w:rsid w:val="00B81A89"/>
    <w:rsid w:val="00B81D70"/>
    <w:rsid w:val="00B839EC"/>
    <w:rsid w:val="00B83FD9"/>
    <w:rsid w:val="00B8429C"/>
    <w:rsid w:val="00B8790B"/>
    <w:rsid w:val="00B87AD5"/>
    <w:rsid w:val="00B90112"/>
    <w:rsid w:val="00B90122"/>
    <w:rsid w:val="00B90957"/>
    <w:rsid w:val="00B90E98"/>
    <w:rsid w:val="00B94E9D"/>
    <w:rsid w:val="00B9650A"/>
    <w:rsid w:val="00B9686B"/>
    <w:rsid w:val="00B97DAA"/>
    <w:rsid w:val="00BA0073"/>
    <w:rsid w:val="00BA0759"/>
    <w:rsid w:val="00BA123A"/>
    <w:rsid w:val="00BA1845"/>
    <w:rsid w:val="00BA1EDA"/>
    <w:rsid w:val="00BA2D13"/>
    <w:rsid w:val="00BA569A"/>
    <w:rsid w:val="00BA587E"/>
    <w:rsid w:val="00BA6AD5"/>
    <w:rsid w:val="00BB141B"/>
    <w:rsid w:val="00BB165C"/>
    <w:rsid w:val="00BB2150"/>
    <w:rsid w:val="00BB237E"/>
    <w:rsid w:val="00BB2FC4"/>
    <w:rsid w:val="00BB319C"/>
    <w:rsid w:val="00BB46CA"/>
    <w:rsid w:val="00BB7158"/>
    <w:rsid w:val="00BB7C4D"/>
    <w:rsid w:val="00BC1421"/>
    <w:rsid w:val="00BC3255"/>
    <w:rsid w:val="00BC345C"/>
    <w:rsid w:val="00BC4B13"/>
    <w:rsid w:val="00BC73FD"/>
    <w:rsid w:val="00BC790B"/>
    <w:rsid w:val="00BC7D3C"/>
    <w:rsid w:val="00BD04C7"/>
    <w:rsid w:val="00BD0961"/>
    <w:rsid w:val="00BD1D5B"/>
    <w:rsid w:val="00BD2730"/>
    <w:rsid w:val="00BD2BBF"/>
    <w:rsid w:val="00BD3213"/>
    <w:rsid w:val="00BD36F6"/>
    <w:rsid w:val="00BD3944"/>
    <w:rsid w:val="00BD4500"/>
    <w:rsid w:val="00BD45DF"/>
    <w:rsid w:val="00BD4FB4"/>
    <w:rsid w:val="00BD5D7C"/>
    <w:rsid w:val="00BD5DF9"/>
    <w:rsid w:val="00BD7BF8"/>
    <w:rsid w:val="00BE2652"/>
    <w:rsid w:val="00BE6488"/>
    <w:rsid w:val="00BE705B"/>
    <w:rsid w:val="00BE74A6"/>
    <w:rsid w:val="00BF0E4F"/>
    <w:rsid w:val="00BF349A"/>
    <w:rsid w:val="00BF3854"/>
    <w:rsid w:val="00BF5D6D"/>
    <w:rsid w:val="00BF6AD3"/>
    <w:rsid w:val="00BF73F4"/>
    <w:rsid w:val="00BF7DCA"/>
    <w:rsid w:val="00C002C8"/>
    <w:rsid w:val="00C01DB5"/>
    <w:rsid w:val="00C027A6"/>
    <w:rsid w:val="00C03004"/>
    <w:rsid w:val="00C0305E"/>
    <w:rsid w:val="00C039E2"/>
    <w:rsid w:val="00C05906"/>
    <w:rsid w:val="00C0729B"/>
    <w:rsid w:val="00C077B8"/>
    <w:rsid w:val="00C07D39"/>
    <w:rsid w:val="00C100AB"/>
    <w:rsid w:val="00C10C12"/>
    <w:rsid w:val="00C11091"/>
    <w:rsid w:val="00C11F87"/>
    <w:rsid w:val="00C12445"/>
    <w:rsid w:val="00C137DB"/>
    <w:rsid w:val="00C140DE"/>
    <w:rsid w:val="00C145BD"/>
    <w:rsid w:val="00C21AE5"/>
    <w:rsid w:val="00C229A6"/>
    <w:rsid w:val="00C2481E"/>
    <w:rsid w:val="00C25B6C"/>
    <w:rsid w:val="00C3096A"/>
    <w:rsid w:val="00C322B2"/>
    <w:rsid w:val="00C336C1"/>
    <w:rsid w:val="00C357A1"/>
    <w:rsid w:val="00C36147"/>
    <w:rsid w:val="00C3622A"/>
    <w:rsid w:val="00C40371"/>
    <w:rsid w:val="00C40586"/>
    <w:rsid w:val="00C414E7"/>
    <w:rsid w:val="00C42956"/>
    <w:rsid w:val="00C440A9"/>
    <w:rsid w:val="00C443F6"/>
    <w:rsid w:val="00C45127"/>
    <w:rsid w:val="00C453A6"/>
    <w:rsid w:val="00C4552B"/>
    <w:rsid w:val="00C462C7"/>
    <w:rsid w:val="00C4698A"/>
    <w:rsid w:val="00C469C4"/>
    <w:rsid w:val="00C509CA"/>
    <w:rsid w:val="00C50D44"/>
    <w:rsid w:val="00C50DCD"/>
    <w:rsid w:val="00C50E3C"/>
    <w:rsid w:val="00C51250"/>
    <w:rsid w:val="00C52339"/>
    <w:rsid w:val="00C53A2A"/>
    <w:rsid w:val="00C53A66"/>
    <w:rsid w:val="00C53C76"/>
    <w:rsid w:val="00C5581A"/>
    <w:rsid w:val="00C56544"/>
    <w:rsid w:val="00C56AB7"/>
    <w:rsid w:val="00C60FA2"/>
    <w:rsid w:val="00C6145B"/>
    <w:rsid w:val="00C61615"/>
    <w:rsid w:val="00C61963"/>
    <w:rsid w:val="00C61EC1"/>
    <w:rsid w:val="00C6347B"/>
    <w:rsid w:val="00C64022"/>
    <w:rsid w:val="00C64366"/>
    <w:rsid w:val="00C64616"/>
    <w:rsid w:val="00C64A26"/>
    <w:rsid w:val="00C65B90"/>
    <w:rsid w:val="00C65C0E"/>
    <w:rsid w:val="00C67598"/>
    <w:rsid w:val="00C67BFB"/>
    <w:rsid w:val="00C701D5"/>
    <w:rsid w:val="00C70ABE"/>
    <w:rsid w:val="00C71602"/>
    <w:rsid w:val="00C72F6A"/>
    <w:rsid w:val="00C74F28"/>
    <w:rsid w:val="00C75022"/>
    <w:rsid w:val="00C75368"/>
    <w:rsid w:val="00C75495"/>
    <w:rsid w:val="00C75D09"/>
    <w:rsid w:val="00C75D27"/>
    <w:rsid w:val="00C80E8A"/>
    <w:rsid w:val="00C84845"/>
    <w:rsid w:val="00C84D62"/>
    <w:rsid w:val="00C8612B"/>
    <w:rsid w:val="00C862F2"/>
    <w:rsid w:val="00C87253"/>
    <w:rsid w:val="00C87AA0"/>
    <w:rsid w:val="00C87B01"/>
    <w:rsid w:val="00C902A0"/>
    <w:rsid w:val="00C90E2D"/>
    <w:rsid w:val="00C9137E"/>
    <w:rsid w:val="00C93FFC"/>
    <w:rsid w:val="00C941B7"/>
    <w:rsid w:val="00C943E0"/>
    <w:rsid w:val="00C9516E"/>
    <w:rsid w:val="00C95989"/>
    <w:rsid w:val="00C9751A"/>
    <w:rsid w:val="00C97560"/>
    <w:rsid w:val="00CA1079"/>
    <w:rsid w:val="00CA10A2"/>
    <w:rsid w:val="00CA3C27"/>
    <w:rsid w:val="00CA54C6"/>
    <w:rsid w:val="00CA68B0"/>
    <w:rsid w:val="00CB32C0"/>
    <w:rsid w:val="00CB4E28"/>
    <w:rsid w:val="00CB5293"/>
    <w:rsid w:val="00CB6226"/>
    <w:rsid w:val="00CC0A76"/>
    <w:rsid w:val="00CC1AE7"/>
    <w:rsid w:val="00CC425E"/>
    <w:rsid w:val="00CC5648"/>
    <w:rsid w:val="00CC5901"/>
    <w:rsid w:val="00CC6040"/>
    <w:rsid w:val="00CC6967"/>
    <w:rsid w:val="00CC6B60"/>
    <w:rsid w:val="00CC6DB5"/>
    <w:rsid w:val="00CD044B"/>
    <w:rsid w:val="00CD0CD8"/>
    <w:rsid w:val="00CD3B27"/>
    <w:rsid w:val="00CD4369"/>
    <w:rsid w:val="00CD438B"/>
    <w:rsid w:val="00CD43AC"/>
    <w:rsid w:val="00CD5098"/>
    <w:rsid w:val="00CD509D"/>
    <w:rsid w:val="00CD5DF8"/>
    <w:rsid w:val="00CE0D61"/>
    <w:rsid w:val="00CE1E31"/>
    <w:rsid w:val="00CE2E8B"/>
    <w:rsid w:val="00CE6A07"/>
    <w:rsid w:val="00CE7C98"/>
    <w:rsid w:val="00CF02AB"/>
    <w:rsid w:val="00CF0C4C"/>
    <w:rsid w:val="00CF140C"/>
    <w:rsid w:val="00CF1C09"/>
    <w:rsid w:val="00CF2EE4"/>
    <w:rsid w:val="00CF4BF0"/>
    <w:rsid w:val="00CF4CCF"/>
    <w:rsid w:val="00CF7D5A"/>
    <w:rsid w:val="00D00624"/>
    <w:rsid w:val="00D00856"/>
    <w:rsid w:val="00D028F1"/>
    <w:rsid w:val="00D0309E"/>
    <w:rsid w:val="00D04FA8"/>
    <w:rsid w:val="00D05D18"/>
    <w:rsid w:val="00D06E55"/>
    <w:rsid w:val="00D076AF"/>
    <w:rsid w:val="00D07C0D"/>
    <w:rsid w:val="00D101F6"/>
    <w:rsid w:val="00D1083C"/>
    <w:rsid w:val="00D12356"/>
    <w:rsid w:val="00D137F3"/>
    <w:rsid w:val="00D15062"/>
    <w:rsid w:val="00D16DB0"/>
    <w:rsid w:val="00D17698"/>
    <w:rsid w:val="00D176E8"/>
    <w:rsid w:val="00D17955"/>
    <w:rsid w:val="00D17D1D"/>
    <w:rsid w:val="00D17EE5"/>
    <w:rsid w:val="00D20896"/>
    <w:rsid w:val="00D220DD"/>
    <w:rsid w:val="00D22A4F"/>
    <w:rsid w:val="00D22E3F"/>
    <w:rsid w:val="00D236C9"/>
    <w:rsid w:val="00D2474B"/>
    <w:rsid w:val="00D25761"/>
    <w:rsid w:val="00D25A67"/>
    <w:rsid w:val="00D27610"/>
    <w:rsid w:val="00D27E63"/>
    <w:rsid w:val="00D31EE3"/>
    <w:rsid w:val="00D326B9"/>
    <w:rsid w:val="00D3312D"/>
    <w:rsid w:val="00D354AF"/>
    <w:rsid w:val="00D354E2"/>
    <w:rsid w:val="00D359D6"/>
    <w:rsid w:val="00D35B63"/>
    <w:rsid w:val="00D36CD7"/>
    <w:rsid w:val="00D37436"/>
    <w:rsid w:val="00D37FCE"/>
    <w:rsid w:val="00D41135"/>
    <w:rsid w:val="00D41161"/>
    <w:rsid w:val="00D4177B"/>
    <w:rsid w:val="00D41B02"/>
    <w:rsid w:val="00D42777"/>
    <w:rsid w:val="00D42E7C"/>
    <w:rsid w:val="00D430B8"/>
    <w:rsid w:val="00D434CD"/>
    <w:rsid w:val="00D43551"/>
    <w:rsid w:val="00D444D2"/>
    <w:rsid w:val="00D45A39"/>
    <w:rsid w:val="00D46C6B"/>
    <w:rsid w:val="00D46D3A"/>
    <w:rsid w:val="00D53A81"/>
    <w:rsid w:val="00D53EE3"/>
    <w:rsid w:val="00D549A7"/>
    <w:rsid w:val="00D55ACE"/>
    <w:rsid w:val="00D55C18"/>
    <w:rsid w:val="00D569C2"/>
    <w:rsid w:val="00D56C60"/>
    <w:rsid w:val="00D5771A"/>
    <w:rsid w:val="00D57E95"/>
    <w:rsid w:val="00D60294"/>
    <w:rsid w:val="00D6256A"/>
    <w:rsid w:val="00D63E41"/>
    <w:rsid w:val="00D64DEA"/>
    <w:rsid w:val="00D656CE"/>
    <w:rsid w:val="00D6626B"/>
    <w:rsid w:val="00D66966"/>
    <w:rsid w:val="00D676F5"/>
    <w:rsid w:val="00D6785A"/>
    <w:rsid w:val="00D700A1"/>
    <w:rsid w:val="00D704ED"/>
    <w:rsid w:val="00D713B1"/>
    <w:rsid w:val="00D74B0E"/>
    <w:rsid w:val="00D74E1C"/>
    <w:rsid w:val="00D7696A"/>
    <w:rsid w:val="00D774C2"/>
    <w:rsid w:val="00D77A67"/>
    <w:rsid w:val="00D77EA6"/>
    <w:rsid w:val="00D8013B"/>
    <w:rsid w:val="00D81BBF"/>
    <w:rsid w:val="00D81F10"/>
    <w:rsid w:val="00D8344E"/>
    <w:rsid w:val="00D85107"/>
    <w:rsid w:val="00D858BF"/>
    <w:rsid w:val="00D90FB2"/>
    <w:rsid w:val="00D91FEE"/>
    <w:rsid w:val="00D9263B"/>
    <w:rsid w:val="00D929A5"/>
    <w:rsid w:val="00D92CB1"/>
    <w:rsid w:val="00D935BC"/>
    <w:rsid w:val="00D93F0D"/>
    <w:rsid w:val="00D943F2"/>
    <w:rsid w:val="00D97AB9"/>
    <w:rsid w:val="00DA0DD7"/>
    <w:rsid w:val="00DA1F26"/>
    <w:rsid w:val="00DA3658"/>
    <w:rsid w:val="00DA41E0"/>
    <w:rsid w:val="00DA5E0B"/>
    <w:rsid w:val="00DA6B88"/>
    <w:rsid w:val="00DA7212"/>
    <w:rsid w:val="00DA7FD7"/>
    <w:rsid w:val="00DB0105"/>
    <w:rsid w:val="00DB0569"/>
    <w:rsid w:val="00DB0C91"/>
    <w:rsid w:val="00DB2187"/>
    <w:rsid w:val="00DB2DD3"/>
    <w:rsid w:val="00DC12FD"/>
    <w:rsid w:val="00DC1318"/>
    <w:rsid w:val="00DC1799"/>
    <w:rsid w:val="00DC3146"/>
    <w:rsid w:val="00DC5EAC"/>
    <w:rsid w:val="00DC6F74"/>
    <w:rsid w:val="00DC74FC"/>
    <w:rsid w:val="00DD1567"/>
    <w:rsid w:val="00DD19A4"/>
    <w:rsid w:val="00DD1C27"/>
    <w:rsid w:val="00DD2143"/>
    <w:rsid w:val="00DD3904"/>
    <w:rsid w:val="00DD48E8"/>
    <w:rsid w:val="00DD50A3"/>
    <w:rsid w:val="00DD5C6E"/>
    <w:rsid w:val="00DD7E07"/>
    <w:rsid w:val="00DE06C7"/>
    <w:rsid w:val="00DE0762"/>
    <w:rsid w:val="00DE0A1A"/>
    <w:rsid w:val="00DE5680"/>
    <w:rsid w:val="00DE733E"/>
    <w:rsid w:val="00DF1550"/>
    <w:rsid w:val="00DF25EE"/>
    <w:rsid w:val="00DF282D"/>
    <w:rsid w:val="00DF323C"/>
    <w:rsid w:val="00DF3DC6"/>
    <w:rsid w:val="00DF4032"/>
    <w:rsid w:val="00DF4C21"/>
    <w:rsid w:val="00DF5271"/>
    <w:rsid w:val="00DF60E1"/>
    <w:rsid w:val="00DF69A6"/>
    <w:rsid w:val="00DF6D49"/>
    <w:rsid w:val="00DF6E68"/>
    <w:rsid w:val="00DF782A"/>
    <w:rsid w:val="00E002CB"/>
    <w:rsid w:val="00E01E48"/>
    <w:rsid w:val="00E02469"/>
    <w:rsid w:val="00E03284"/>
    <w:rsid w:val="00E11990"/>
    <w:rsid w:val="00E11CE0"/>
    <w:rsid w:val="00E122AC"/>
    <w:rsid w:val="00E12659"/>
    <w:rsid w:val="00E140B1"/>
    <w:rsid w:val="00E1584A"/>
    <w:rsid w:val="00E17372"/>
    <w:rsid w:val="00E17C09"/>
    <w:rsid w:val="00E17D1A"/>
    <w:rsid w:val="00E17D92"/>
    <w:rsid w:val="00E20468"/>
    <w:rsid w:val="00E21536"/>
    <w:rsid w:val="00E21CAD"/>
    <w:rsid w:val="00E22F09"/>
    <w:rsid w:val="00E24660"/>
    <w:rsid w:val="00E258C9"/>
    <w:rsid w:val="00E263AC"/>
    <w:rsid w:val="00E26F56"/>
    <w:rsid w:val="00E2745C"/>
    <w:rsid w:val="00E275DF"/>
    <w:rsid w:val="00E2792E"/>
    <w:rsid w:val="00E27A5E"/>
    <w:rsid w:val="00E30788"/>
    <w:rsid w:val="00E313E1"/>
    <w:rsid w:val="00E3180D"/>
    <w:rsid w:val="00E319C9"/>
    <w:rsid w:val="00E31A46"/>
    <w:rsid w:val="00E31F6A"/>
    <w:rsid w:val="00E322AE"/>
    <w:rsid w:val="00E35918"/>
    <w:rsid w:val="00E35C3E"/>
    <w:rsid w:val="00E3661F"/>
    <w:rsid w:val="00E424D6"/>
    <w:rsid w:val="00E438F6"/>
    <w:rsid w:val="00E43E2B"/>
    <w:rsid w:val="00E4447E"/>
    <w:rsid w:val="00E4564C"/>
    <w:rsid w:val="00E46ED3"/>
    <w:rsid w:val="00E50D36"/>
    <w:rsid w:val="00E515C5"/>
    <w:rsid w:val="00E51C36"/>
    <w:rsid w:val="00E54A14"/>
    <w:rsid w:val="00E553EC"/>
    <w:rsid w:val="00E55656"/>
    <w:rsid w:val="00E600BE"/>
    <w:rsid w:val="00E6081A"/>
    <w:rsid w:val="00E609AA"/>
    <w:rsid w:val="00E60C87"/>
    <w:rsid w:val="00E60D2B"/>
    <w:rsid w:val="00E625FD"/>
    <w:rsid w:val="00E6419D"/>
    <w:rsid w:val="00E65957"/>
    <w:rsid w:val="00E66F17"/>
    <w:rsid w:val="00E706DB"/>
    <w:rsid w:val="00E71C7B"/>
    <w:rsid w:val="00E738F3"/>
    <w:rsid w:val="00E74829"/>
    <w:rsid w:val="00E74A9B"/>
    <w:rsid w:val="00E75078"/>
    <w:rsid w:val="00E75B4A"/>
    <w:rsid w:val="00E763A7"/>
    <w:rsid w:val="00E80079"/>
    <w:rsid w:val="00E813A1"/>
    <w:rsid w:val="00E82C17"/>
    <w:rsid w:val="00E83205"/>
    <w:rsid w:val="00E8364C"/>
    <w:rsid w:val="00E856BD"/>
    <w:rsid w:val="00E85D63"/>
    <w:rsid w:val="00E8602B"/>
    <w:rsid w:val="00E90CCF"/>
    <w:rsid w:val="00E92233"/>
    <w:rsid w:val="00E92A66"/>
    <w:rsid w:val="00E94EEF"/>
    <w:rsid w:val="00E96F77"/>
    <w:rsid w:val="00EA027F"/>
    <w:rsid w:val="00EA2426"/>
    <w:rsid w:val="00EA3780"/>
    <w:rsid w:val="00EA4241"/>
    <w:rsid w:val="00EA4382"/>
    <w:rsid w:val="00EA4ECE"/>
    <w:rsid w:val="00EA5274"/>
    <w:rsid w:val="00EB0C33"/>
    <w:rsid w:val="00EB105D"/>
    <w:rsid w:val="00EB1DFC"/>
    <w:rsid w:val="00EB30E2"/>
    <w:rsid w:val="00EB3630"/>
    <w:rsid w:val="00EB4E41"/>
    <w:rsid w:val="00EB6374"/>
    <w:rsid w:val="00EB6C32"/>
    <w:rsid w:val="00EB7FA5"/>
    <w:rsid w:val="00EC0E96"/>
    <w:rsid w:val="00EC170F"/>
    <w:rsid w:val="00EC19F2"/>
    <w:rsid w:val="00EC1DDA"/>
    <w:rsid w:val="00EC22F2"/>
    <w:rsid w:val="00EC28FF"/>
    <w:rsid w:val="00EC2F00"/>
    <w:rsid w:val="00EC3DFB"/>
    <w:rsid w:val="00EC4E2E"/>
    <w:rsid w:val="00EC69F8"/>
    <w:rsid w:val="00EC6A6D"/>
    <w:rsid w:val="00EC72B9"/>
    <w:rsid w:val="00EC7C67"/>
    <w:rsid w:val="00ED065B"/>
    <w:rsid w:val="00ED1521"/>
    <w:rsid w:val="00ED1548"/>
    <w:rsid w:val="00ED167C"/>
    <w:rsid w:val="00ED1854"/>
    <w:rsid w:val="00ED27A8"/>
    <w:rsid w:val="00ED2FEF"/>
    <w:rsid w:val="00ED4320"/>
    <w:rsid w:val="00ED5635"/>
    <w:rsid w:val="00ED5A24"/>
    <w:rsid w:val="00ED5D30"/>
    <w:rsid w:val="00ED5F18"/>
    <w:rsid w:val="00EE2577"/>
    <w:rsid w:val="00EE282C"/>
    <w:rsid w:val="00EE3DD9"/>
    <w:rsid w:val="00EE3ED7"/>
    <w:rsid w:val="00EE3FE1"/>
    <w:rsid w:val="00EE45E5"/>
    <w:rsid w:val="00EE4D8A"/>
    <w:rsid w:val="00EE4E8B"/>
    <w:rsid w:val="00EE5D30"/>
    <w:rsid w:val="00EE5DD8"/>
    <w:rsid w:val="00EF030E"/>
    <w:rsid w:val="00EF2EAC"/>
    <w:rsid w:val="00EF436A"/>
    <w:rsid w:val="00EF4E02"/>
    <w:rsid w:val="00EF568C"/>
    <w:rsid w:val="00EF5940"/>
    <w:rsid w:val="00EF66E0"/>
    <w:rsid w:val="00EF6B21"/>
    <w:rsid w:val="00EF7020"/>
    <w:rsid w:val="00EF7B1D"/>
    <w:rsid w:val="00F0016A"/>
    <w:rsid w:val="00F00E72"/>
    <w:rsid w:val="00F014FB"/>
    <w:rsid w:val="00F01A18"/>
    <w:rsid w:val="00F03D8E"/>
    <w:rsid w:val="00F05C37"/>
    <w:rsid w:val="00F05D70"/>
    <w:rsid w:val="00F06246"/>
    <w:rsid w:val="00F06A98"/>
    <w:rsid w:val="00F10997"/>
    <w:rsid w:val="00F11E11"/>
    <w:rsid w:val="00F135F5"/>
    <w:rsid w:val="00F136B8"/>
    <w:rsid w:val="00F160B7"/>
    <w:rsid w:val="00F2044D"/>
    <w:rsid w:val="00F20A7B"/>
    <w:rsid w:val="00F20C01"/>
    <w:rsid w:val="00F2136D"/>
    <w:rsid w:val="00F21A64"/>
    <w:rsid w:val="00F243CC"/>
    <w:rsid w:val="00F2452F"/>
    <w:rsid w:val="00F24A0F"/>
    <w:rsid w:val="00F24A5D"/>
    <w:rsid w:val="00F25D09"/>
    <w:rsid w:val="00F25DE8"/>
    <w:rsid w:val="00F2625D"/>
    <w:rsid w:val="00F26374"/>
    <w:rsid w:val="00F271F5"/>
    <w:rsid w:val="00F27E49"/>
    <w:rsid w:val="00F30C23"/>
    <w:rsid w:val="00F31320"/>
    <w:rsid w:val="00F31ABF"/>
    <w:rsid w:val="00F33747"/>
    <w:rsid w:val="00F353B4"/>
    <w:rsid w:val="00F35AAD"/>
    <w:rsid w:val="00F37E5B"/>
    <w:rsid w:val="00F405F4"/>
    <w:rsid w:val="00F40D90"/>
    <w:rsid w:val="00F41DB8"/>
    <w:rsid w:val="00F42518"/>
    <w:rsid w:val="00F43024"/>
    <w:rsid w:val="00F43477"/>
    <w:rsid w:val="00F44B71"/>
    <w:rsid w:val="00F44C4B"/>
    <w:rsid w:val="00F45E5B"/>
    <w:rsid w:val="00F47571"/>
    <w:rsid w:val="00F51A6E"/>
    <w:rsid w:val="00F5203A"/>
    <w:rsid w:val="00F52715"/>
    <w:rsid w:val="00F5317A"/>
    <w:rsid w:val="00F60078"/>
    <w:rsid w:val="00F60895"/>
    <w:rsid w:val="00F60E7C"/>
    <w:rsid w:val="00F618B5"/>
    <w:rsid w:val="00F62C8E"/>
    <w:rsid w:val="00F64674"/>
    <w:rsid w:val="00F646DC"/>
    <w:rsid w:val="00F71F16"/>
    <w:rsid w:val="00F7227A"/>
    <w:rsid w:val="00F74F1B"/>
    <w:rsid w:val="00F750BB"/>
    <w:rsid w:val="00F757C5"/>
    <w:rsid w:val="00F77012"/>
    <w:rsid w:val="00F77077"/>
    <w:rsid w:val="00F800DA"/>
    <w:rsid w:val="00F81524"/>
    <w:rsid w:val="00F81AC7"/>
    <w:rsid w:val="00F827A7"/>
    <w:rsid w:val="00F82FA7"/>
    <w:rsid w:val="00F839A1"/>
    <w:rsid w:val="00F85F09"/>
    <w:rsid w:val="00F906A8"/>
    <w:rsid w:val="00F9112D"/>
    <w:rsid w:val="00F93094"/>
    <w:rsid w:val="00F93847"/>
    <w:rsid w:val="00F93DED"/>
    <w:rsid w:val="00F93FCB"/>
    <w:rsid w:val="00F95921"/>
    <w:rsid w:val="00F95B13"/>
    <w:rsid w:val="00F95B77"/>
    <w:rsid w:val="00F97782"/>
    <w:rsid w:val="00FA3BDC"/>
    <w:rsid w:val="00FA4840"/>
    <w:rsid w:val="00FA63CE"/>
    <w:rsid w:val="00FA722B"/>
    <w:rsid w:val="00FA7320"/>
    <w:rsid w:val="00FB0173"/>
    <w:rsid w:val="00FB03FC"/>
    <w:rsid w:val="00FB0869"/>
    <w:rsid w:val="00FB1B45"/>
    <w:rsid w:val="00FB552C"/>
    <w:rsid w:val="00FB77C3"/>
    <w:rsid w:val="00FB7C27"/>
    <w:rsid w:val="00FC0815"/>
    <w:rsid w:val="00FC3629"/>
    <w:rsid w:val="00FC4CF0"/>
    <w:rsid w:val="00FC589D"/>
    <w:rsid w:val="00FC5E12"/>
    <w:rsid w:val="00FC756B"/>
    <w:rsid w:val="00FC78B2"/>
    <w:rsid w:val="00FD0423"/>
    <w:rsid w:val="00FD202F"/>
    <w:rsid w:val="00FD39DF"/>
    <w:rsid w:val="00FD3B9A"/>
    <w:rsid w:val="00FD5516"/>
    <w:rsid w:val="00FD562C"/>
    <w:rsid w:val="00FD5E15"/>
    <w:rsid w:val="00FD7381"/>
    <w:rsid w:val="00FD75DF"/>
    <w:rsid w:val="00FE1254"/>
    <w:rsid w:val="00FE127B"/>
    <w:rsid w:val="00FE1A54"/>
    <w:rsid w:val="00FE1C5C"/>
    <w:rsid w:val="00FE207B"/>
    <w:rsid w:val="00FE2550"/>
    <w:rsid w:val="00FE4C32"/>
    <w:rsid w:val="00FE76F9"/>
    <w:rsid w:val="00FF0A6D"/>
    <w:rsid w:val="00FF0C98"/>
    <w:rsid w:val="00FF10CC"/>
    <w:rsid w:val="00FF1164"/>
    <w:rsid w:val="00FF178C"/>
    <w:rsid w:val="00FF3B24"/>
    <w:rsid w:val="00FF3E50"/>
    <w:rsid w:val="00FF78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5F2E2B"/>
  <w15:docId w15:val="{F48C72A6-EB31-446C-BF9E-CCB68397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sz w:val="24"/>
        <w:szCs w:val="24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C09"/>
    <w:pPr>
      <w:spacing w:after="0" w:line="240" w:lineRule="auto"/>
    </w:pPr>
    <w:rPr>
      <w:rFonts w:ascii="Times New Roman" w:eastAsia="Times New Roman" w:hAnsi="Times New Roman" w:cs="Times New Roman"/>
      <w:color w:val="auto"/>
      <w:lang w:val="fr-FR" w:eastAsia="fr-FR"/>
    </w:rPr>
  </w:style>
  <w:style w:type="paragraph" w:styleId="Titre1">
    <w:name w:val="heading 1"/>
    <w:aliases w:val="Titre 11,t1.T1.Titre 1,t1,t1.T1,h1,Annexe,H1,Contrat 1,Arial 14 Fett,Arial 14 Fett1,Arial 14 Fett2,Kapitel,chapitre,Level a,Niveau 1,(Titre),Part,Attribute Heading 1,Titre1,stydde,Heading 1-ERI,Heading 1,Heading 1-ERI1,toc 1,TITRE1,heading 1,T1"/>
    <w:basedOn w:val="Normal"/>
    <w:next w:val="Normal"/>
    <w:link w:val="Titre1Car"/>
    <w:uiPriority w:val="9"/>
    <w:qFormat/>
    <w:rsid w:val="00D00624"/>
    <w:pPr>
      <w:keepNext/>
      <w:keepLines/>
      <w:pageBreakBefore/>
      <w:numPr>
        <w:numId w:val="1"/>
      </w:numPr>
      <w:pBdr>
        <w:bottom w:val="single" w:sz="8" w:space="0" w:color="A0CDD8" w:themeColor="accent4" w:themeTint="99"/>
      </w:pBdr>
      <w:spacing w:after="200" w:line="300" w:lineRule="auto"/>
      <w:ind w:left="357" w:hanging="357"/>
      <w:jc w:val="both"/>
      <w:outlineLvl w:val="0"/>
    </w:pPr>
    <w:rPr>
      <w:rFonts w:asciiTheme="majorHAnsi" w:eastAsiaTheme="majorEastAsia" w:hAnsiTheme="majorHAnsi" w:cstheme="majorBidi"/>
      <w:color w:val="295A66" w:themeColor="accent4" w:themeShade="80"/>
      <w:sz w:val="36"/>
      <w:szCs w:val="36"/>
      <w:lang w:eastAsia="ja-JP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3F96"/>
    <w:pPr>
      <w:keepNext/>
      <w:keepLines/>
      <w:numPr>
        <w:ilvl w:val="1"/>
        <w:numId w:val="1"/>
      </w:numPr>
      <w:spacing w:before="120" w:after="120"/>
      <w:jc w:val="both"/>
      <w:outlineLvl w:val="1"/>
    </w:pPr>
    <w:rPr>
      <w:rFonts w:asciiTheme="majorHAnsi" w:eastAsiaTheme="minorEastAsia" w:hAnsiTheme="majorHAnsi" w:cstheme="minorBidi"/>
      <w:b/>
      <w:bCs/>
      <w:color w:val="0070C0"/>
      <w:sz w:val="26"/>
      <w:szCs w:val="26"/>
      <w:lang w:eastAsia="ja-JP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7D6F"/>
    <w:pPr>
      <w:keepNext/>
      <w:keepLines/>
      <w:spacing w:before="40" w:line="300" w:lineRule="auto"/>
      <w:jc w:val="both"/>
      <w:outlineLvl w:val="2"/>
    </w:pPr>
    <w:rPr>
      <w:rFonts w:asciiTheme="majorHAnsi" w:eastAsiaTheme="minorEastAsia" w:hAnsiTheme="majorHAnsi" w:cstheme="minorBidi"/>
      <w:b/>
      <w:bCs/>
      <w:i/>
      <w:iCs/>
      <w:color w:val="4C483D" w:themeColor="text2"/>
      <w:sz w:val="22"/>
      <w:lang w:eastAsia="ja-JP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97D6F"/>
    <w:pPr>
      <w:keepNext/>
      <w:keepLines/>
      <w:spacing w:before="40" w:line="30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  <w:sz w:val="22"/>
      <w:lang w:eastAsia="ja-JP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E14F0"/>
    <w:pPr>
      <w:keepNext/>
      <w:keepLines/>
      <w:spacing w:before="40" w:line="300" w:lineRule="auto"/>
      <w:jc w:val="both"/>
      <w:outlineLvl w:val="4"/>
    </w:pPr>
    <w:rPr>
      <w:rFonts w:asciiTheme="majorHAnsi" w:eastAsiaTheme="majorEastAsia" w:hAnsiTheme="majorHAnsi" w:cstheme="majorBidi"/>
      <w:color w:val="DF1010" w:themeColor="accent1" w:themeShade="BF"/>
      <w:sz w:val="22"/>
      <w:lang w:eastAsia="ja-JP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E14F0"/>
    <w:pPr>
      <w:keepNext/>
      <w:keepLines/>
      <w:spacing w:before="40" w:line="300" w:lineRule="auto"/>
      <w:jc w:val="both"/>
      <w:outlineLvl w:val="5"/>
    </w:pPr>
    <w:rPr>
      <w:rFonts w:asciiTheme="majorHAnsi" w:eastAsiaTheme="majorEastAsia" w:hAnsiTheme="majorHAnsi" w:cstheme="majorBidi"/>
      <w:color w:val="940B0B" w:themeColor="accent1" w:themeShade="7F"/>
      <w:sz w:val="22"/>
      <w:lang w:eastAsia="ja-JP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E14F0"/>
    <w:pPr>
      <w:keepNext/>
      <w:keepLines/>
      <w:spacing w:before="40" w:line="30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  <w:sz w:val="22"/>
      <w:lang w:eastAsia="ja-JP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E14F0"/>
    <w:pPr>
      <w:keepNext/>
      <w:keepLines/>
      <w:spacing w:before="40" w:line="30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ja-JP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E14F0"/>
    <w:pPr>
      <w:keepNext/>
      <w:keepLines/>
      <w:spacing w:before="40" w:line="30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unhideWhenUsed/>
    <w:rsid w:val="00597D6F"/>
    <w:pPr>
      <w:spacing w:before="600" w:line="300" w:lineRule="auto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character" w:styleId="Textedelespacerserv">
    <w:name w:val="Placeholder Text"/>
    <w:basedOn w:val="Policepardfaut"/>
    <w:uiPriority w:val="99"/>
    <w:semiHidden/>
    <w:rsid w:val="00597D6F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F81524"/>
    <w:pPr>
      <w:spacing w:after="600"/>
      <w:contextualSpacing/>
      <w:jc w:val="both"/>
    </w:pPr>
    <w:rPr>
      <w:rFonts w:asciiTheme="majorHAnsi" w:eastAsiaTheme="majorEastAsia" w:hAnsiTheme="majorHAnsi" w:cstheme="majorBidi"/>
      <w:color w:val="0070C0"/>
      <w:kern w:val="28"/>
      <w:sz w:val="44"/>
      <w:szCs w:val="44"/>
      <w:lang w:eastAsia="ja-JP"/>
    </w:rPr>
  </w:style>
  <w:style w:type="character" w:customStyle="1" w:styleId="TitreCar">
    <w:name w:val="Titre Car"/>
    <w:basedOn w:val="Policepardfaut"/>
    <w:link w:val="Titre"/>
    <w:uiPriority w:val="10"/>
    <w:rsid w:val="00F81524"/>
    <w:rPr>
      <w:rFonts w:asciiTheme="majorHAnsi" w:eastAsiaTheme="majorEastAsia" w:hAnsiTheme="majorHAnsi" w:cstheme="majorBidi"/>
      <w:color w:val="0070C0"/>
      <w:kern w:val="28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7D6F"/>
    <w:pPr>
      <w:numPr>
        <w:ilvl w:val="1"/>
      </w:numPr>
      <w:jc w:val="both"/>
    </w:pPr>
    <w:rPr>
      <w:rFonts w:asciiTheme="majorHAnsi" w:eastAsiaTheme="minorEastAsia" w:hAnsiTheme="majorHAnsi" w:cstheme="minorBidi"/>
      <w:color w:val="4C483D" w:themeColor="text2"/>
      <w:sz w:val="32"/>
      <w:szCs w:val="32"/>
      <w:lang w:eastAsia="ja-JP"/>
    </w:rPr>
  </w:style>
  <w:style w:type="character" w:customStyle="1" w:styleId="Sous-titreCar">
    <w:name w:val="Sous-titre Car"/>
    <w:basedOn w:val="Policepardfaut"/>
    <w:link w:val="Sous-titre"/>
    <w:uiPriority w:val="11"/>
    <w:rsid w:val="00597D6F"/>
    <w:rPr>
      <w:sz w:val="32"/>
      <w:szCs w:val="32"/>
    </w:rPr>
  </w:style>
  <w:style w:type="paragraph" w:styleId="Sansinterligne">
    <w:name w:val="No Spacing"/>
    <w:uiPriority w:val="1"/>
    <w:qFormat/>
    <w:rsid w:val="00F81524"/>
    <w:pPr>
      <w:spacing w:after="0" w:line="240" w:lineRule="auto"/>
    </w:pPr>
    <w:rPr>
      <w:rFonts w:asciiTheme="majorHAnsi" w:hAnsiTheme="majorHAnsi"/>
    </w:rPr>
  </w:style>
  <w:style w:type="table" w:styleId="Grilledutableau">
    <w:name w:val="Table Grid"/>
    <w:basedOn w:val="TableauNormal"/>
    <w:uiPriority w:val="39"/>
    <w:rsid w:val="00597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ordonnes">
    <w:name w:val="Coordonnées"/>
    <w:basedOn w:val="Sansinterligne"/>
    <w:uiPriority w:val="99"/>
    <w:qFormat/>
    <w:rsid w:val="00597D6F"/>
    <w:rPr>
      <w:color w:val="FFFFFF" w:themeColor="background1"/>
      <w:sz w:val="22"/>
      <w:szCs w:val="22"/>
    </w:rPr>
  </w:style>
  <w:style w:type="paragraph" w:customStyle="1" w:styleId="Espacedutableau">
    <w:name w:val="Espace du tableau"/>
    <w:basedOn w:val="Sansinterligne"/>
    <w:uiPriority w:val="99"/>
    <w:rsid w:val="00597D6F"/>
    <w:pPr>
      <w:spacing w:line="14" w:lineRule="exact"/>
    </w:pPr>
  </w:style>
  <w:style w:type="paragraph" w:styleId="En-tte">
    <w:name w:val="header"/>
    <w:basedOn w:val="Normal"/>
    <w:link w:val="En-tteCar"/>
    <w:uiPriority w:val="99"/>
    <w:unhideWhenUsed/>
    <w:rsid w:val="00597D6F"/>
    <w:pPr>
      <w:tabs>
        <w:tab w:val="center" w:pos="4680"/>
        <w:tab w:val="right" w:pos="9360"/>
      </w:tabs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character" w:customStyle="1" w:styleId="En-tteCar">
    <w:name w:val="En-tête Car"/>
    <w:basedOn w:val="Policepardfaut"/>
    <w:link w:val="En-tte"/>
    <w:uiPriority w:val="99"/>
    <w:rsid w:val="00597D6F"/>
  </w:style>
  <w:style w:type="paragraph" w:styleId="Pieddepage">
    <w:name w:val="footer"/>
    <w:basedOn w:val="Normal"/>
    <w:link w:val="PieddepageCar"/>
    <w:uiPriority w:val="99"/>
    <w:unhideWhenUsed/>
    <w:qFormat/>
    <w:rsid w:val="00E11CE0"/>
    <w:pPr>
      <w:jc w:val="both"/>
    </w:pPr>
    <w:rPr>
      <w:rFonts w:asciiTheme="majorHAnsi" w:eastAsiaTheme="majorEastAsia" w:hAnsiTheme="majorHAnsi" w:cstheme="majorBidi"/>
      <w:caps/>
      <w:color w:val="3E8799" w:themeColor="accent4" w:themeShade="BF"/>
      <w:sz w:val="16"/>
      <w:szCs w:val="16"/>
      <w:lang w:eastAsia="ja-JP"/>
    </w:rPr>
  </w:style>
  <w:style w:type="character" w:customStyle="1" w:styleId="PieddepageCar">
    <w:name w:val="Pied de page Car"/>
    <w:basedOn w:val="Policepardfaut"/>
    <w:link w:val="Pieddepage"/>
    <w:uiPriority w:val="99"/>
    <w:rsid w:val="00E11CE0"/>
    <w:rPr>
      <w:rFonts w:asciiTheme="majorHAnsi" w:eastAsiaTheme="majorEastAsia" w:hAnsiTheme="majorHAnsi" w:cstheme="majorBidi"/>
      <w:caps/>
      <w:color w:val="3E8799" w:themeColor="accent4" w:themeShade="BF"/>
      <w:sz w:val="16"/>
      <w:szCs w:val="16"/>
    </w:rPr>
  </w:style>
  <w:style w:type="character" w:customStyle="1" w:styleId="Titre1Car">
    <w:name w:val="Titre 1 Car"/>
    <w:aliases w:val="Titre 11 Car,t1.T1.Titre 1 Car,t1 Car,t1.T1 Car,h1 Car,Annexe Car,H1 Car,Contrat 1 Car,Arial 14 Fett Car,Arial 14 Fett1 Car,Arial 14 Fett2 Car,Kapitel Car,chapitre Car,Level a Car,Niveau 1 Car,(Titre) Car,Part Car,Attribute Heading 1 Car"/>
    <w:basedOn w:val="Policepardfaut"/>
    <w:link w:val="Titre1"/>
    <w:uiPriority w:val="9"/>
    <w:rsid w:val="00D00624"/>
    <w:rPr>
      <w:rFonts w:asciiTheme="majorHAnsi" w:eastAsiaTheme="majorEastAsia" w:hAnsiTheme="majorHAnsi" w:cstheme="majorBidi"/>
      <w:color w:val="295A66" w:themeColor="accent4" w:themeShade="80"/>
      <w:sz w:val="36"/>
      <w:szCs w:val="3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B63F96"/>
    <w:rPr>
      <w:rFonts w:asciiTheme="majorHAnsi" w:hAnsiTheme="majorHAnsi"/>
      <w:b/>
      <w:bCs/>
      <w:color w:val="0070C0"/>
      <w:sz w:val="26"/>
      <w:szCs w:val="26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11CE0"/>
    <w:pPr>
      <w:pBdr>
        <w:bottom w:val="none" w:sz="0" w:space="0" w:color="auto"/>
      </w:pBdr>
      <w:spacing w:after="400"/>
      <w:outlineLvl w:val="9"/>
    </w:pPr>
    <w:rPr>
      <w:color w:val="3E8799" w:themeColor="accent4" w:themeShade="BF"/>
      <w:sz w:val="72"/>
      <w:szCs w:val="72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A68F1"/>
    <w:pPr>
      <w:tabs>
        <w:tab w:val="left" w:pos="600"/>
        <w:tab w:val="right" w:leader="dot" w:pos="9061"/>
      </w:tabs>
      <w:spacing w:before="120" w:after="120" w:line="300" w:lineRule="auto"/>
      <w:jc w:val="both"/>
    </w:pPr>
    <w:rPr>
      <w:rFonts w:ascii="Century Gothic" w:eastAsiaTheme="minorEastAsia" w:hAnsi="Century Gothic" w:cstheme="minorBidi"/>
      <w:bCs/>
      <w:caps/>
      <w:color w:val="4C483D" w:themeColor="text2"/>
      <w:sz w:val="28"/>
      <w:lang w:eastAsia="ja-JP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1B0D1A"/>
    <w:pPr>
      <w:spacing w:line="300" w:lineRule="auto"/>
      <w:ind w:left="200"/>
      <w:jc w:val="both"/>
    </w:pPr>
    <w:rPr>
      <w:rFonts w:ascii="Century Gothic" w:eastAsiaTheme="minorEastAsia" w:hAnsi="Century Gothic" w:cstheme="minorBidi"/>
      <w:smallCaps/>
      <w:color w:val="4C483D" w:themeColor="text2"/>
      <w:sz w:val="22"/>
      <w:lang w:eastAsia="ja-JP"/>
    </w:rPr>
  </w:style>
  <w:style w:type="character" w:styleId="Lienhypertexte">
    <w:name w:val="Hyperlink"/>
    <w:basedOn w:val="Policepardfaut"/>
    <w:uiPriority w:val="99"/>
    <w:unhideWhenUsed/>
    <w:rsid w:val="00D56C60"/>
    <w:rPr>
      <w:rFonts w:asciiTheme="minorHAnsi" w:hAnsiTheme="minorHAnsi"/>
      <w:color w:val="4C483D" w:themeColor="hyperlink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597D6F"/>
    <w:rPr>
      <w:b/>
      <w:bCs/>
      <w:i/>
      <w:iCs/>
      <w:sz w:val="24"/>
      <w:szCs w:val="24"/>
    </w:rPr>
  </w:style>
  <w:style w:type="paragraph" w:customStyle="1" w:styleId="Textederemplacementdulogo">
    <w:name w:val="Texte de remplacement du logo"/>
    <w:basedOn w:val="Normal"/>
    <w:uiPriority w:val="99"/>
    <w:unhideWhenUsed/>
    <w:rsid w:val="00597D6F"/>
    <w:pPr>
      <w:spacing w:before="720"/>
      <w:ind w:left="72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customStyle="1" w:styleId="Textederemplacementdupieddepage">
    <w:name w:val="Texte de remplacement du pied de page"/>
    <w:basedOn w:val="Normal"/>
    <w:uiPriority w:val="99"/>
    <w:unhideWhenUsed/>
    <w:qFormat/>
    <w:rsid w:val="00597D6F"/>
    <w:pPr>
      <w:jc w:val="both"/>
    </w:pPr>
    <w:rPr>
      <w:rFonts w:asciiTheme="majorHAnsi" w:eastAsiaTheme="minorEastAsia" w:hAnsiTheme="majorHAnsi" w:cstheme="minorBidi"/>
      <w:i/>
      <w:iCs/>
      <w:color w:val="4C483D" w:themeColor="text2"/>
      <w:sz w:val="18"/>
      <w:szCs w:val="18"/>
      <w:lang w:eastAsia="ja-JP"/>
    </w:rPr>
  </w:style>
  <w:style w:type="table" w:customStyle="1" w:styleId="Tableaudeconseil">
    <w:name w:val="Tableau de conseil"/>
    <w:basedOn w:val="TableauNormal"/>
    <w:uiPriority w:val="99"/>
    <w:rsid w:val="00597D6F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Conseils">
    <w:name w:val="Conseils"/>
    <w:basedOn w:val="Normal"/>
    <w:uiPriority w:val="99"/>
    <w:rsid w:val="00597D6F"/>
    <w:pPr>
      <w:spacing w:before="160" w:after="160" w:line="264" w:lineRule="auto"/>
      <w:ind w:right="576"/>
      <w:jc w:val="both"/>
    </w:pPr>
    <w:rPr>
      <w:rFonts w:asciiTheme="majorHAnsi" w:eastAsiaTheme="majorEastAsia" w:hAnsiTheme="majorHAnsi" w:cstheme="majorBidi"/>
      <w:i/>
      <w:iCs/>
      <w:color w:val="4C483D" w:themeColor="text2"/>
      <w:sz w:val="16"/>
      <w:szCs w:val="16"/>
      <w:lang w:eastAsia="ja-JP"/>
    </w:rPr>
  </w:style>
  <w:style w:type="paragraph" w:customStyle="1" w:styleId="Icne">
    <w:name w:val="Icône"/>
    <w:basedOn w:val="Normal"/>
    <w:uiPriority w:val="99"/>
    <w:unhideWhenUsed/>
    <w:qFormat/>
    <w:rsid w:val="00597D6F"/>
    <w:pPr>
      <w:spacing w:before="160" w:after="160"/>
      <w:jc w:val="center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character" w:customStyle="1" w:styleId="Titre4Car">
    <w:name w:val="Titre 4 Car"/>
    <w:basedOn w:val="Policepardfaut"/>
    <w:link w:val="Titre4"/>
    <w:uiPriority w:val="9"/>
    <w:rsid w:val="00597D6F"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TableauFinances">
    <w:name w:val="Tableau Finances"/>
    <w:basedOn w:val="TableauNormal"/>
    <w:uiPriority w:val="99"/>
    <w:rsid w:val="00597D6F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M3">
    <w:name w:val="toc 3"/>
    <w:basedOn w:val="Normal"/>
    <w:next w:val="Normal"/>
    <w:autoRedefine/>
    <w:uiPriority w:val="39"/>
    <w:unhideWhenUsed/>
    <w:qFormat/>
    <w:rsid w:val="001B0D1A"/>
    <w:pPr>
      <w:spacing w:line="300" w:lineRule="auto"/>
      <w:ind w:left="400"/>
      <w:jc w:val="both"/>
    </w:pPr>
    <w:rPr>
      <w:rFonts w:ascii="Century Gothic" w:eastAsiaTheme="minorEastAsia" w:hAnsi="Century Gothic" w:cstheme="minorBidi"/>
      <w:i/>
      <w:iCs/>
      <w:color w:val="4C483D" w:themeColor="text2"/>
      <w:sz w:val="22"/>
      <w:lang w:eastAsia="ja-JP"/>
    </w:rPr>
  </w:style>
  <w:style w:type="paragraph" w:styleId="TM4">
    <w:name w:val="toc 4"/>
    <w:basedOn w:val="Normal"/>
    <w:next w:val="Normal"/>
    <w:autoRedefine/>
    <w:uiPriority w:val="39"/>
    <w:unhideWhenUsed/>
    <w:rsid w:val="00597D6F"/>
    <w:pPr>
      <w:spacing w:line="300" w:lineRule="auto"/>
      <w:ind w:left="600"/>
      <w:jc w:val="both"/>
    </w:pPr>
    <w:rPr>
      <w:rFonts w:asciiTheme="minorHAnsi" w:eastAsiaTheme="minorEastAsia" w:hAnsiTheme="minorHAnsi" w:cstheme="minorBidi"/>
      <w:color w:val="4C483D" w:themeColor="text2"/>
      <w:sz w:val="18"/>
      <w:szCs w:val="18"/>
      <w:lang w:eastAsia="ja-JP"/>
    </w:rPr>
  </w:style>
  <w:style w:type="table" w:customStyle="1" w:styleId="TableauListe4-Accentuation41">
    <w:name w:val="Tableau Liste 4 - Accentuation 41"/>
    <w:basedOn w:val="TableauNormal"/>
    <w:uiPriority w:val="49"/>
    <w:rsid w:val="003324E3"/>
    <w:pPr>
      <w:spacing w:after="0"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paragraph" w:styleId="TM5">
    <w:name w:val="toc 5"/>
    <w:basedOn w:val="Normal"/>
    <w:next w:val="Normal"/>
    <w:autoRedefine/>
    <w:uiPriority w:val="39"/>
    <w:unhideWhenUsed/>
    <w:rsid w:val="00CC5648"/>
    <w:pPr>
      <w:spacing w:line="300" w:lineRule="auto"/>
      <w:ind w:left="800"/>
      <w:jc w:val="both"/>
    </w:pPr>
    <w:rPr>
      <w:rFonts w:asciiTheme="minorHAnsi" w:eastAsiaTheme="minorEastAsia" w:hAnsiTheme="minorHAnsi" w:cstheme="minorBidi"/>
      <w:color w:val="4C483D" w:themeColor="text2"/>
      <w:sz w:val="18"/>
      <w:szCs w:val="18"/>
      <w:lang w:eastAsia="ja-JP"/>
    </w:rPr>
  </w:style>
  <w:style w:type="paragraph" w:styleId="TM6">
    <w:name w:val="toc 6"/>
    <w:basedOn w:val="Normal"/>
    <w:next w:val="Normal"/>
    <w:autoRedefine/>
    <w:uiPriority w:val="39"/>
    <w:unhideWhenUsed/>
    <w:rsid w:val="00CC5648"/>
    <w:pPr>
      <w:spacing w:line="300" w:lineRule="auto"/>
      <w:ind w:left="1000"/>
      <w:jc w:val="both"/>
    </w:pPr>
    <w:rPr>
      <w:rFonts w:asciiTheme="minorHAnsi" w:eastAsiaTheme="minorEastAsia" w:hAnsiTheme="minorHAnsi" w:cstheme="minorBidi"/>
      <w:color w:val="4C483D" w:themeColor="text2"/>
      <w:sz w:val="18"/>
      <w:szCs w:val="18"/>
      <w:lang w:eastAsia="ja-JP"/>
    </w:rPr>
  </w:style>
  <w:style w:type="paragraph" w:styleId="TM7">
    <w:name w:val="toc 7"/>
    <w:basedOn w:val="Normal"/>
    <w:next w:val="Normal"/>
    <w:autoRedefine/>
    <w:uiPriority w:val="39"/>
    <w:unhideWhenUsed/>
    <w:rsid w:val="00CC5648"/>
    <w:pPr>
      <w:spacing w:line="300" w:lineRule="auto"/>
      <w:ind w:left="1200"/>
      <w:jc w:val="both"/>
    </w:pPr>
    <w:rPr>
      <w:rFonts w:asciiTheme="minorHAnsi" w:eastAsiaTheme="minorEastAsia" w:hAnsiTheme="minorHAnsi" w:cstheme="minorBidi"/>
      <w:color w:val="4C483D" w:themeColor="text2"/>
      <w:sz w:val="18"/>
      <w:szCs w:val="18"/>
      <w:lang w:eastAsia="ja-JP"/>
    </w:rPr>
  </w:style>
  <w:style w:type="paragraph" w:styleId="TM8">
    <w:name w:val="toc 8"/>
    <w:basedOn w:val="Normal"/>
    <w:next w:val="Normal"/>
    <w:autoRedefine/>
    <w:uiPriority w:val="39"/>
    <w:unhideWhenUsed/>
    <w:rsid w:val="00CC5648"/>
    <w:pPr>
      <w:spacing w:line="300" w:lineRule="auto"/>
      <w:ind w:left="1400"/>
      <w:jc w:val="both"/>
    </w:pPr>
    <w:rPr>
      <w:rFonts w:asciiTheme="minorHAnsi" w:eastAsiaTheme="minorEastAsia" w:hAnsiTheme="minorHAnsi" w:cstheme="minorBidi"/>
      <w:color w:val="4C483D" w:themeColor="text2"/>
      <w:sz w:val="18"/>
      <w:szCs w:val="18"/>
      <w:lang w:eastAsia="ja-JP"/>
    </w:rPr>
  </w:style>
  <w:style w:type="paragraph" w:styleId="TM9">
    <w:name w:val="toc 9"/>
    <w:basedOn w:val="Normal"/>
    <w:next w:val="Normal"/>
    <w:autoRedefine/>
    <w:uiPriority w:val="39"/>
    <w:unhideWhenUsed/>
    <w:rsid w:val="00CC5648"/>
    <w:pPr>
      <w:spacing w:line="300" w:lineRule="auto"/>
      <w:ind w:left="1600"/>
      <w:jc w:val="both"/>
    </w:pPr>
    <w:rPr>
      <w:rFonts w:asciiTheme="minorHAnsi" w:eastAsiaTheme="minorEastAsia" w:hAnsiTheme="minorHAnsi" w:cstheme="minorBidi"/>
      <w:color w:val="4C483D" w:themeColor="text2"/>
      <w:sz w:val="18"/>
      <w:szCs w:val="18"/>
      <w:lang w:eastAsia="ja-JP"/>
    </w:rPr>
  </w:style>
  <w:style w:type="table" w:customStyle="1" w:styleId="TableauGrille5Fonc-Accentuation41">
    <w:name w:val="Tableau Grille 5 Foncé - Accentuation 41"/>
    <w:basedOn w:val="TableauNormal"/>
    <w:uiPriority w:val="50"/>
    <w:rsid w:val="00A650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762CE9"/>
    <w:pPr>
      <w:spacing w:after="0"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paragraph" w:styleId="Paragraphedeliste">
    <w:name w:val="List Paragraph"/>
    <w:basedOn w:val="Normal"/>
    <w:uiPriority w:val="34"/>
    <w:unhideWhenUsed/>
    <w:qFormat/>
    <w:rsid w:val="00893448"/>
    <w:pPr>
      <w:spacing w:line="300" w:lineRule="auto"/>
      <w:ind w:left="720"/>
      <w:contextualSpacing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numbering" w:customStyle="1" w:styleId="Puces">
    <w:name w:val="Puces"/>
    <w:uiPriority w:val="99"/>
    <w:rsid w:val="00B63F96"/>
    <w:pPr>
      <w:numPr>
        <w:numId w:val="2"/>
      </w:numPr>
    </w:pPr>
  </w:style>
  <w:style w:type="paragraph" w:styleId="Textedebulles">
    <w:name w:val="Balloon Text"/>
    <w:basedOn w:val="Normal"/>
    <w:link w:val="TextedebullesCar"/>
    <w:unhideWhenUsed/>
    <w:rsid w:val="001C2C46"/>
    <w:pPr>
      <w:jc w:val="both"/>
    </w:pPr>
    <w:rPr>
      <w:rFonts w:ascii="Tahoma" w:eastAsiaTheme="minorEastAsia" w:hAnsi="Tahoma" w:cs="Tahoma"/>
      <w:color w:val="4C483D" w:themeColor="text2"/>
      <w:sz w:val="16"/>
      <w:szCs w:val="16"/>
      <w:lang w:eastAsia="ja-JP"/>
    </w:rPr>
  </w:style>
  <w:style w:type="character" w:customStyle="1" w:styleId="TextedebullesCar">
    <w:name w:val="Texte de bulles Car"/>
    <w:basedOn w:val="Policepardfaut"/>
    <w:link w:val="Textedebulles"/>
    <w:rsid w:val="001C2C46"/>
    <w:rPr>
      <w:rFonts w:ascii="Tahoma" w:hAnsi="Tahoma" w:cs="Tahoma"/>
      <w:sz w:val="16"/>
      <w:szCs w:val="16"/>
      <w:lang w:val="fr-FR"/>
    </w:rPr>
  </w:style>
  <w:style w:type="character" w:customStyle="1" w:styleId="sup">
    <w:name w:val="sup"/>
    <w:basedOn w:val="Policepardfaut"/>
    <w:rsid w:val="00AA2078"/>
  </w:style>
  <w:style w:type="character" w:styleId="lev">
    <w:name w:val="Strong"/>
    <w:basedOn w:val="Policepardfaut"/>
    <w:uiPriority w:val="22"/>
    <w:qFormat/>
    <w:rsid w:val="0060707C"/>
    <w:rPr>
      <w:b/>
      <w:bCs/>
    </w:rPr>
  </w:style>
  <w:style w:type="paragraph" w:customStyle="1" w:styleId="paragraph">
    <w:name w:val="paragraph"/>
    <w:basedOn w:val="Normal"/>
    <w:rsid w:val="002506E4"/>
    <w:pPr>
      <w:jc w:val="both"/>
    </w:pPr>
    <w:rPr>
      <w:sz w:val="22"/>
    </w:rPr>
  </w:style>
  <w:style w:type="paragraph" w:styleId="Lgende">
    <w:name w:val="caption"/>
    <w:basedOn w:val="Normal"/>
    <w:next w:val="Normal"/>
    <w:uiPriority w:val="35"/>
    <w:unhideWhenUsed/>
    <w:qFormat/>
    <w:rsid w:val="00952A57"/>
    <w:pPr>
      <w:spacing w:after="200"/>
      <w:jc w:val="both"/>
    </w:pPr>
    <w:rPr>
      <w:rFonts w:asciiTheme="majorHAnsi" w:eastAsiaTheme="minorEastAsia" w:hAnsiTheme="majorHAnsi" w:cstheme="minorBidi"/>
      <w:i/>
      <w:iCs/>
      <w:color w:val="4C483D" w:themeColor="text2"/>
      <w:sz w:val="18"/>
      <w:szCs w:val="18"/>
      <w:lang w:eastAsia="ja-JP"/>
    </w:rPr>
  </w:style>
  <w:style w:type="paragraph" w:customStyle="1" w:styleId="NormalR2">
    <w:name w:val="Normal R2"/>
    <w:basedOn w:val="Normal"/>
    <w:rsid w:val="006E4F2B"/>
    <w:pPr>
      <w:tabs>
        <w:tab w:val="num" w:pos="0"/>
        <w:tab w:val="left" w:pos="1400"/>
        <w:tab w:val="right" w:pos="9040"/>
      </w:tabs>
      <w:ind w:left="709" w:hanging="709"/>
      <w:jc w:val="both"/>
    </w:pPr>
    <w:rPr>
      <w:sz w:val="22"/>
    </w:rPr>
  </w:style>
  <w:style w:type="paragraph" w:customStyle="1" w:styleId="Textbody">
    <w:name w:val="Text body"/>
    <w:basedOn w:val="Normal"/>
    <w:rsid w:val="00B90957"/>
    <w:pPr>
      <w:autoSpaceDN w:val="0"/>
      <w:spacing w:before="170" w:line="264" w:lineRule="auto"/>
      <w:jc w:val="both"/>
      <w:textAlignment w:val="baseline"/>
    </w:pPr>
    <w:rPr>
      <w:rFonts w:ascii="Verdana" w:eastAsia="Verdana" w:hAnsi="Verdana" w:cs="Verdana"/>
      <w:kern w:val="3"/>
      <w:sz w:val="22"/>
    </w:rPr>
  </w:style>
  <w:style w:type="paragraph" w:customStyle="1" w:styleId="List1Start">
    <w:name w:val="List 1 Start"/>
    <w:basedOn w:val="Liste"/>
    <w:rsid w:val="00B90957"/>
    <w:pPr>
      <w:autoSpaceDN w:val="0"/>
      <w:spacing w:before="240" w:after="120" w:line="264" w:lineRule="auto"/>
      <w:ind w:left="360" w:hanging="360"/>
      <w:contextualSpacing w:val="0"/>
      <w:textAlignment w:val="baseline"/>
    </w:pPr>
    <w:rPr>
      <w:rFonts w:ascii="Verdana" w:eastAsia="Verdana" w:hAnsi="Verdana" w:cs="Tahoma"/>
      <w:color w:val="auto"/>
      <w:kern w:val="3"/>
      <w:lang w:eastAsia="fr-FR"/>
    </w:rPr>
  </w:style>
  <w:style w:type="paragraph" w:styleId="Liste">
    <w:name w:val="List"/>
    <w:basedOn w:val="Normal"/>
    <w:uiPriority w:val="99"/>
    <w:semiHidden/>
    <w:unhideWhenUsed/>
    <w:rsid w:val="00B90957"/>
    <w:pPr>
      <w:spacing w:line="300" w:lineRule="auto"/>
      <w:ind w:left="283" w:hanging="283"/>
      <w:contextualSpacing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character" w:customStyle="1" w:styleId="Titre5Car">
    <w:name w:val="Titre 5 Car"/>
    <w:basedOn w:val="Policepardfaut"/>
    <w:link w:val="Titre5"/>
    <w:uiPriority w:val="9"/>
    <w:rsid w:val="007E14F0"/>
    <w:rPr>
      <w:rFonts w:asciiTheme="majorHAnsi" w:eastAsiaTheme="majorEastAsia" w:hAnsiTheme="majorHAnsi" w:cstheme="majorBidi"/>
      <w:color w:val="DF1010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7E14F0"/>
    <w:rPr>
      <w:rFonts w:asciiTheme="majorHAnsi" w:eastAsiaTheme="majorEastAsia" w:hAnsiTheme="majorHAnsi" w:cstheme="majorBidi"/>
      <w:color w:val="940B0B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rsid w:val="007E14F0"/>
    <w:rPr>
      <w:rFonts w:asciiTheme="majorHAnsi" w:eastAsiaTheme="majorEastAsia" w:hAnsiTheme="majorHAnsi" w:cstheme="majorBidi"/>
      <w:i/>
      <w:iCs/>
      <w:color w:val="940B0B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rsid w:val="007E14F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rsid w:val="007E14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Corpsdetexte">
    <w:name w:val="Body Text"/>
    <w:basedOn w:val="Normal"/>
    <w:link w:val="CorpsdetexteCar"/>
    <w:rsid w:val="004D7934"/>
    <w:pPr>
      <w:spacing w:before="120"/>
    </w:pPr>
    <w:rPr>
      <w:rFonts w:ascii="Arial" w:hAnsi="Arial"/>
      <w:sz w:val="22"/>
    </w:rPr>
  </w:style>
  <w:style w:type="character" w:customStyle="1" w:styleId="CorpsdetexteCar">
    <w:name w:val="Corps de texte Car"/>
    <w:basedOn w:val="Policepardfaut"/>
    <w:link w:val="Corpsdetexte"/>
    <w:rsid w:val="004D7934"/>
    <w:rPr>
      <w:rFonts w:ascii="Arial" w:eastAsia="Times New Roman" w:hAnsi="Arial" w:cs="Times New Roman"/>
      <w:color w:val="auto"/>
      <w:lang w:val="fr-FR" w:eastAsia="fr-FR"/>
    </w:rPr>
  </w:style>
  <w:style w:type="paragraph" w:customStyle="1" w:styleId="Car1CarCarCharChar">
    <w:name w:val="Car1 Car Car Char Char"/>
    <w:basedOn w:val="Normal"/>
    <w:semiHidden/>
    <w:rsid w:val="004D7934"/>
    <w:pPr>
      <w:spacing w:after="160" w:line="240" w:lineRule="exact"/>
      <w:ind w:left="1418"/>
    </w:pPr>
    <w:rPr>
      <w:rFonts w:ascii="Verdana" w:hAnsi="Verdana"/>
      <w:lang w:val="en-US" w:eastAsia="en-US"/>
    </w:rPr>
  </w:style>
  <w:style w:type="character" w:styleId="Accentuationintense">
    <w:name w:val="Intense Emphasis"/>
    <w:basedOn w:val="Policepardfaut"/>
    <w:uiPriority w:val="21"/>
    <w:qFormat/>
    <w:rsid w:val="00547F80"/>
    <w:rPr>
      <w:i/>
      <w:iCs/>
      <w:color w:val="F24F4F" w:themeColor="accent1"/>
    </w:rPr>
  </w:style>
  <w:style w:type="paragraph" w:customStyle="1" w:styleId="western">
    <w:name w:val="western"/>
    <w:basedOn w:val="Normal"/>
    <w:rsid w:val="00E8364C"/>
    <w:pPr>
      <w:spacing w:before="170" w:line="264" w:lineRule="auto"/>
      <w:jc w:val="both"/>
    </w:pPr>
    <w:rPr>
      <w:rFonts w:ascii="Verdana" w:hAnsi="Verdana"/>
      <w:sz w:val="22"/>
    </w:rPr>
  </w:style>
  <w:style w:type="paragraph" w:customStyle="1" w:styleId="list-fr-western">
    <w:name w:val="list-fr-western"/>
    <w:basedOn w:val="Normal"/>
    <w:rsid w:val="0050601C"/>
    <w:pPr>
      <w:spacing w:before="57"/>
      <w:jc w:val="both"/>
    </w:pPr>
    <w:rPr>
      <w:rFonts w:ascii="Arial" w:hAnsi="Arial" w:cs="Arial"/>
      <w:sz w:val="22"/>
    </w:rPr>
  </w:style>
  <w:style w:type="paragraph" w:customStyle="1" w:styleId="western1">
    <w:name w:val="western1"/>
    <w:basedOn w:val="Normal"/>
    <w:rsid w:val="00D81BBF"/>
    <w:pPr>
      <w:spacing w:before="170" w:line="264" w:lineRule="auto"/>
      <w:jc w:val="both"/>
    </w:pPr>
    <w:rPr>
      <w:rFonts w:ascii="Arial" w:hAnsi="Arial" w:cs="Arial"/>
      <w:color w:val="FFFFFF"/>
      <w:sz w:val="18"/>
      <w:szCs w:val="18"/>
    </w:rPr>
  </w:style>
  <w:style w:type="paragraph" w:customStyle="1" w:styleId="list-fr-western1">
    <w:name w:val="list-fr-western1"/>
    <w:basedOn w:val="Normal"/>
    <w:rsid w:val="00D81BBF"/>
    <w:pPr>
      <w:spacing w:before="57"/>
    </w:pPr>
    <w:rPr>
      <w:rFonts w:ascii="Arial" w:hAnsi="Arial" w:cs="Arial"/>
      <w:sz w:val="22"/>
    </w:rPr>
  </w:style>
  <w:style w:type="paragraph" w:customStyle="1" w:styleId="western2">
    <w:name w:val="western2"/>
    <w:basedOn w:val="Normal"/>
    <w:rsid w:val="002C0874"/>
    <w:pPr>
      <w:spacing w:before="170" w:line="264" w:lineRule="auto"/>
    </w:pPr>
    <w:rPr>
      <w:rFonts w:ascii="Arial" w:hAnsi="Arial" w:cs="Arial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F2072"/>
    <w:pPr>
      <w:spacing w:before="100" w:beforeAutospacing="1" w:after="100" w:afterAutospacing="1"/>
    </w:pPr>
  </w:style>
  <w:style w:type="paragraph" w:customStyle="1" w:styleId="ibm-intro">
    <w:name w:val="ibm-intro"/>
    <w:basedOn w:val="Normal"/>
    <w:rsid w:val="00C039E2"/>
    <w:pPr>
      <w:spacing w:before="100" w:beforeAutospacing="1" w:after="100" w:afterAutospacing="1"/>
    </w:pPr>
    <w:rPr>
      <w:sz w:val="22"/>
    </w:rPr>
  </w:style>
  <w:style w:type="character" w:styleId="Accentuation">
    <w:name w:val="Emphasis"/>
    <w:basedOn w:val="Policepardfaut"/>
    <w:uiPriority w:val="20"/>
    <w:qFormat/>
    <w:rsid w:val="00C039E2"/>
    <w:rPr>
      <w:i/>
      <w:iCs/>
    </w:rPr>
  </w:style>
  <w:style w:type="character" w:styleId="Marquedecommentaire">
    <w:name w:val="annotation reference"/>
    <w:basedOn w:val="Policepardfaut"/>
    <w:uiPriority w:val="99"/>
    <w:semiHidden/>
    <w:unhideWhenUsed/>
    <w:rsid w:val="00F71F1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71F16"/>
  </w:style>
  <w:style w:type="character" w:customStyle="1" w:styleId="CommentaireCar">
    <w:name w:val="Commentaire Car"/>
    <w:basedOn w:val="Policepardfaut"/>
    <w:link w:val="Commentaire"/>
    <w:uiPriority w:val="99"/>
    <w:semiHidden/>
    <w:rsid w:val="00F71F16"/>
    <w:rPr>
      <w:rFonts w:asciiTheme="majorHAnsi" w:hAnsiTheme="majorHAnsi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71F1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71F16"/>
    <w:rPr>
      <w:rFonts w:asciiTheme="majorHAnsi" w:hAnsiTheme="majorHAnsi"/>
      <w:b/>
      <w:bCs/>
      <w:lang w:val="fr-FR"/>
    </w:rPr>
  </w:style>
  <w:style w:type="paragraph" w:styleId="Index1">
    <w:name w:val="index 1"/>
    <w:basedOn w:val="Normal"/>
    <w:next w:val="Normal"/>
    <w:autoRedefine/>
    <w:uiPriority w:val="99"/>
    <w:unhideWhenUsed/>
    <w:rsid w:val="00D17955"/>
    <w:pPr>
      <w:spacing w:line="300" w:lineRule="auto"/>
      <w:ind w:left="2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2">
    <w:name w:val="index 2"/>
    <w:basedOn w:val="Normal"/>
    <w:next w:val="Normal"/>
    <w:autoRedefine/>
    <w:uiPriority w:val="99"/>
    <w:unhideWhenUsed/>
    <w:rsid w:val="00D17955"/>
    <w:pPr>
      <w:spacing w:line="300" w:lineRule="auto"/>
      <w:ind w:left="4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3">
    <w:name w:val="index 3"/>
    <w:basedOn w:val="Normal"/>
    <w:next w:val="Normal"/>
    <w:autoRedefine/>
    <w:uiPriority w:val="99"/>
    <w:unhideWhenUsed/>
    <w:rsid w:val="00D17955"/>
    <w:pPr>
      <w:spacing w:line="300" w:lineRule="auto"/>
      <w:ind w:left="6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4">
    <w:name w:val="index 4"/>
    <w:basedOn w:val="Normal"/>
    <w:next w:val="Normal"/>
    <w:autoRedefine/>
    <w:uiPriority w:val="99"/>
    <w:unhideWhenUsed/>
    <w:rsid w:val="00D17955"/>
    <w:pPr>
      <w:spacing w:line="300" w:lineRule="auto"/>
      <w:ind w:left="8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5">
    <w:name w:val="index 5"/>
    <w:basedOn w:val="Normal"/>
    <w:next w:val="Normal"/>
    <w:autoRedefine/>
    <w:uiPriority w:val="99"/>
    <w:unhideWhenUsed/>
    <w:rsid w:val="00D17955"/>
    <w:pPr>
      <w:spacing w:line="300" w:lineRule="auto"/>
      <w:ind w:left="10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6">
    <w:name w:val="index 6"/>
    <w:basedOn w:val="Normal"/>
    <w:next w:val="Normal"/>
    <w:autoRedefine/>
    <w:uiPriority w:val="99"/>
    <w:unhideWhenUsed/>
    <w:rsid w:val="00D17955"/>
    <w:pPr>
      <w:spacing w:line="300" w:lineRule="auto"/>
      <w:ind w:left="12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7">
    <w:name w:val="index 7"/>
    <w:basedOn w:val="Normal"/>
    <w:next w:val="Normal"/>
    <w:autoRedefine/>
    <w:uiPriority w:val="99"/>
    <w:unhideWhenUsed/>
    <w:rsid w:val="00D17955"/>
    <w:pPr>
      <w:spacing w:line="300" w:lineRule="auto"/>
      <w:ind w:left="14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8">
    <w:name w:val="index 8"/>
    <w:basedOn w:val="Normal"/>
    <w:next w:val="Normal"/>
    <w:autoRedefine/>
    <w:uiPriority w:val="99"/>
    <w:unhideWhenUsed/>
    <w:rsid w:val="00D17955"/>
    <w:pPr>
      <w:spacing w:line="300" w:lineRule="auto"/>
      <w:ind w:left="16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Index9">
    <w:name w:val="index 9"/>
    <w:basedOn w:val="Normal"/>
    <w:next w:val="Normal"/>
    <w:autoRedefine/>
    <w:uiPriority w:val="99"/>
    <w:unhideWhenUsed/>
    <w:rsid w:val="00D17955"/>
    <w:pPr>
      <w:spacing w:line="300" w:lineRule="auto"/>
      <w:ind w:left="1800" w:hanging="20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Titreindex">
    <w:name w:val="index heading"/>
    <w:basedOn w:val="Normal"/>
    <w:next w:val="Index1"/>
    <w:uiPriority w:val="99"/>
    <w:unhideWhenUsed/>
    <w:rsid w:val="00D17955"/>
    <w:pPr>
      <w:spacing w:line="300" w:lineRule="auto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paragraph" w:styleId="Notedebasdepage">
    <w:name w:val="footnote text"/>
    <w:basedOn w:val="Normal"/>
    <w:link w:val="NotedebasdepageCar"/>
    <w:uiPriority w:val="99"/>
    <w:unhideWhenUsed/>
    <w:rsid w:val="00D55C18"/>
    <w:pPr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D55C18"/>
    <w:rPr>
      <w:rFonts w:asciiTheme="majorHAnsi" w:hAnsiTheme="majorHAnsi"/>
      <w:sz w:val="24"/>
      <w:szCs w:val="24"/>
      <w:lang w:val="fr-FR"/>
    </w:rPr>
  </w:style>
  <w:style w:type="character" w:styleId="Appelnotedebasdep">
    <w:name w:val="footnote reference"/>
    <w:basedOn w:val="Policepardfaut"/>
    <w:uiPriority w:val="99"/>
    <w:unhideWhenUsed/>
    <w:rsid w:val="00D55C18"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sid w:val="00C51250"/>
    <w:rPr>
      <w:color w:val="A3648B" w:themeColor="followedHyperlink"/>
      <w:u w:val="single"/>
    </w:rPr>
  </w:style>
  <w:style w:type="table" w:styleId="TableauGrille5Fonc-Accentuation4">
    <w:name w:val="Grid Table 5 Dark Accent 4"/>
    <w:basedOn w:val="TableauNormal"/>
    <w:uiPriority w:val="50"/>
    <w:rsid w:val="000D37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Grilledetableauclaire">
    <w:name w:val="Grid Table Light"/>
    <w:basedOn w:val="TableauNormal"/>
    <w:uiPriority w:val="99"/>
    <w:rsid w:val="001203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tion">
    <w:name w:val="Mention"/>
    <w:basedOn w:val="Policepardfaut"/>
    <w:uiPriority w:val="99"/>
    <w:semiHidden/>
    <w:unhideWhenUsed/>
    <w:rsid w:val="001B6138"/>
    <w:rPr>
      <w:color w:val="2B579A"/>
      <w:shd w:val="clear" w:color="auto" w:fill="E6E6E6"/>
    </w:rPr>
  </w:style>
  <w:style w:type="paragraph" w:styleId="Tabledesillustrations">
    <w:name w:val="table of figures"/>
    <w:basedOn w:val="Normal"/>
    <w:next w:val="Normal"/>
    <w:uiPriority w:val="99"/>
    <w:unhideWhenUsed/>
    <w:rsid w:val="00F06246"/>
    <w:pPr>
      <w:spacing w:line="300" w:lineRule="auto"/>
      <w:ind w:left="480" w:hanging="480"/>
      <w:jc w:val="both"/>
    </w:pPr>
    <w:rPr>
      <w:rFonts w:asciiTheme="majorHAnsi" w:eastAsiaTheme="minorEastAsia" w:hAnsiTheme="majorHAnsi" w:cstheme="minorBidi"/>
      <w:color w:val="4C483D" w:themeColor="text2"/>
      <w:sz w:val="22"/>
      <w:lang w:eastAsia="ja-JP"/>
    </w:rPr>
  </w:style>
  <w:style w:type="table" w:styleId="TableauGrille1Clair-Accentuation4">
    <w:name w:val="Grid Table 1 Light Accent 4"/>
    <w:basedOn w:val="TableauNormal"/>
    <w:uiPriority w:val="46"/>
    <w:rsid w:val="00230D90"/>
    <w:pPr>
      <w:spacing w:after="0" w:line="240" w:lineRule="auto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vision">
    <w:name w:val="Revision"/>
    <w:hidden/>
    <w:uiPriority w:val="99"/>
    <w:semiHidden/>
    <w:rsid w:val="00227CEA"/>
    <w:pPr>
      <w:spacing w:after="0" w:line="240" w:lineRule="auto"/>
    </w:pPr>
    <w:rPr>
      <w:rFonts w:asciiTheme="majorHAnsi" w:hAnsiTheme="majorHAnsi"/>
      <w:sz w:val="22"/>
      <w:lang w:val="fr-FR"/>
    </w:rPr>
  </w:style>
  <w:style w:type="character" w:styleId="Mentionnonrsolue">
    <w:name w:val="Unresolved Mention"/>
    <w:basedOn w:val="Policepardfaut"/>
    <w:uiPriority w:val="99"/>
    <w:rsid w:val="00807790"/>
    <w:rPr>
      <w:color w:val="605E5C"/>
      <w:shd w:val="clear" w:color="auto" w:fill="E1DFDD"/>
    </w:rPr>
  </w:style>
  <w:style w:type="table" w:customStyle="1" w:styleId="TableGrid">
    <w:name w:val="TableGrid"/>
    <w:rsid w:val="00456CDD"/>
    <w:pPr>
      <w:spacing w:after="0" w:line="240" w:lineRule="auto"/>
    </w:pPr>
    <w:rPr>
      <w:color w:val="auto"/>
      <w:sz w:val="22"/>
      <w:szCs w:val="22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B025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val="fr-FR"/>
    </w:rPr>
  </w:style>
  <w:style w:type="character" w:customStyle="1" w:styleId="viiyi">
    <w:name w:val="viiyi"/>
    <w:basedOn w:val="Policepardfaut"/>
    <w:rsid w:val="007A247A"/>
  </w:style>
  <w:style w:type="character" w:customStyle="1" w:styleId="jlqj4b">
    <w:name w:val="jlqj4b"/>
    <w:basedOn w:val="Policepardfaut"/>
    <w:rsid w:val="007A247A"/>
  </w:style>
  <w:style w:type="character" w:customStyle="1" w:styleId="apple-converted-space">
    <w:name w:val="apple-converted-space"/>
    <w:basedOn w:val="Policepardfaut"/>
    <w:rsid w:val="00E92233"/>
  </w:style>
  <w:style w:type="table" w:styleId="TableauListe4">
    <w:name w:val="List Table 4"/>
    <w:basedOn w:val="TableauNormal"/>
    <w:uiPriority w:val="49"/>
    <w:rsid w:val="00C619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gkelc">
    <w:name w:val="hgkelc"/>
    <w:basedOn w:val="Policepardfaut"/>
    <w:rsid w:val="00945164"/>
  </w:style>
  <w:style w:type="character" w:styleId="CodeHTML">
    <w:name w:val="HTML Code"/>
    <w:basedOn w:val="Policepardfaut"/>
    <w:uiPriority w:val="99"/>
    <w:semiHidden/>
    <w:unhideWhenUsed/>
    <w:rsid w:val="00F03D8E"/>
    <w:rPr>
      <w:rFonts w:ascii="Courier New" w:eastAsia="Times New Roman" w:hAnsi="Courier New" w:cs="Courier New"/>
      <w:sz w:val="20"/>
      <w:szCs w:val="20"/>
    </w:rPr>
  </w:style>
  <w:style w:type="character" w:customStyle="1" w:styleId="info">
    <w:name w:val="info"/>
    <w:basedOn w:val="Policepardfaut"/>
    <w:rsid w:val="00EE45E5"/>
  </w:style>
  <w:style w:type="paragraph" w:styleId="PrformatHTML">
    <w:name w:val="HTML Preformatted"/>
    <w:basedOn w:val="Normal"/>
    <w:link w:val="PrformatHTMLCar"/>
    <w:uiPriority w:val="99"/>
    <w:unhideWhenUsed/>
    <w:rsid w:val="00E17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17372"/>
    <w:rPr>
      <w:rFonts w:ascii="Courier New" w:eastAsia="Times New Roman" w:hAnsi="Courier New" w:cs="Courier New"/>
      <w:color w:val="auto"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587">
          <w:marLeft w:val="4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374">
          <w:marLeft w:val="4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3123">
          <w:marLeft w:val="4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4825">
          <w:marLeft w:val="4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1358">
          <w:marLeft w:val="4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0211">
          <w:marLeft w:val="47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0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72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1623">
                                              <w:marLeft w:val="615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123308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1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13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19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82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278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276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321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43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4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7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83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128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5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85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3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5">
              <w:marLeft w:val="0"/>
              <w:marRight w:val="0"/>
              <w:marTop w:val="3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48091"/>
                            <w:left w:val="single" w:sz="6" w:space="0" w:color="548091"/>
                            <w:bottom w:val="single" w:sz="6" w:space="0" w:color="548091"/>
                            <w:right w:val="single" w:sz="6" w:space="0" w:color="548091"/>
                          </w:divBdr>
                          <w:divsChild>
                            <w:div w:id="4398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2026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253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111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1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FFFFF"/>
                            <w:left w:val="single" w:sz="6" w:space="8" w:color="FFFFFF"/>
                            <w:bottom w:val="none" w:sz="0" w:space="0" w:color="FFFFFF"/>
                            <w:right w:val="none" w:sz="0" w:space="0" w:color="FFFFFF"/>
                          </w:divBdr>
                          <w:divsChild>
                            <w:div w:id="131571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7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4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18110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F1F1F1"/>
                                            <w:left w:val="none" w:sz="0" w:space="0" w:color="F1F1F1"/>
                                            <w:bottom w:val="single" w:sz="6" w:space="0" w:color="F1F1F1"/>
                                            <w:right w:val="none" w:sz="0" w:space="0" w:color="F1F1F1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7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697">
          <w:marLeft w:val="108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945">
          <w:marLeft w:val="108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6731">
          <w:marLeft w:val="108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943">
          <w:marLeft w:val="108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5716">
          <w:marLeft w:val="0"/>
          <w:marRight w:val="0"/>
          <w:marTop w:val="0"/>
          <w:marBottom w:val="75"/>
          <w:divBdr>
            <w:top w:val="none" w:sz="0" w:space="0" w:color="F1F1F1"/>
            <w:left w:val="none" w:sz="0" w:space="0" w:color="F1F1F1"/>
            <w:bottom w:val="single" w:sz="6" w:space="4" w:color="F1F1F1"/>
            <w:right w:val="none" w:sz="0" w:space="0" w:color="F1F1F1"/>
          </w:divBdr>
        </w:div>
      </w:divsChild>
    </w:div>
    <w:div w:id="1664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1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0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FFFFF"/>
                            <w:left w:val="single" w:sz="6" w:space="8" w:color="FFFFFF"/>
                            <w:bottom w:val="none" w:sz="0" w:space="0" w:color="FFFFFF"/>
                            <w:right w:val="none" w:sz="0" w:space="0" w:color="FFFFFF"/>
                          </w:divBdr>
                          <w:divsChild>
                            <w:div w:id="58373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17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643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F1F1F1"/>
                                            <w:left w:val="none" w:sz="0" w:space="0" w:color="F1F1F1"/>
                                            <w:bottom w:val="single" w:sz="6" w:space="0" w:color="F1F1F1"/>
                                            <w:right w:val="none" w:sz="0" w:space="0" w:color="F1F1F1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1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srichard@gameon-security.f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cal\AppData\Roaming\Microsoft\Templates\Plan%20d'entreprise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 2018</PublishDate>
  <Abstract/>
  <CompanyAddress>AbaKus
3 rue du Havre
75008 PARIS</CompanyAddress>
  <CompanyPhone/>
  <CompanyFax>Fax : +33 1 53 43 11 09</CompanyFax>
  <CompanyEmail>Info@abakus.fr</CompanyEmail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0B8729A27A4CB4B9FA460825D96F" ma:contentTypeVersion="2" ma:contentTypeDescription="Crée un document." ma:contentTypeScope="" ma:versionID="a8e44212071a3c0144c045dab4293da6">
  <xsd:schema xmlns:xsd="http://www.w3.org/2001/XMLSchema" xmlns:xs="http://www.w3.org/2001/XMLSchema" xmlns:p="http://schemas.microsoft.com/office/2006/metadata/properties" xmlns:ns2="0fad1c8c-8d93-47e5-adc8-76fc4134436f" targetNamespace="http://schemas.microsoft.com/office/2006/metadata/properties" ma:root="true" ma:fieldsID="d90cf232e20398e0631ea42548658f21" ns2:_="">
    <xsd:import namespace="0fad1c8c-8d93-47e5-adc8-76fc4134436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d1c8c-8d93-47e5-adc8-76fc413443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2268D5-0D4E-4D9E-BD1B-59A1E94761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DA0B0A-6905-4459-A015-C3DFB1E87E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D2817-7FA6-4659-A08E-3CFE3EF677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15F658B-0650-4040-82F0-4AEFD094D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d1c8c-8d93-47e5-adc8-76fc41344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C:\Users\Pascal\AppData\Roaming\Microsoft\Templates\Plan d'entreprise.dotx</Template>
  <TotalTime>49</TotalTime>
  <Pages>9</Pages>
  <Words>633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Etude Sécurité</vt:lpstr>
    </vt:vector>
  </TitlesOfParts>
  <Manager/>
  <Company>GameOn Security</Company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Etude Sécurité</dc:title>
  <dc:subject/>
  <dc:creator>Serge RICHARD</dc:creator>
  <cp:keywords>Sécurité</cp:keywords>
  <dc:description/>
  <cp:lastModifiedBy>Cdt Sergio</cp:lastModifiedBy>
  <cp:revision>4</cp:revision>
  <cp:lastPrinted>2021-11-26T17:08:00Z</cp:lastPrinted>
  <dcterms:created xsi:type="dcterms:W3CDTF">2025-06-01T14:34:00Z</dcterms:created>
  <dcterms:modified xsi:type="dcterms:W3CDTF">2025-06-01T17:17:00Z</dcterms:modified>
  <cp:category>Consulting</cp:category>
  <cp:contentStatus>http://www.abakus.fr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TC038436609991</vt:lpwstr>
  </property>
  <property fmtid="{D5CDD505-2E9C-101B-9397-08002B2CF9AE}" pid="3" name="ContentTypeId">
    <vt:lpwstr>0x010100C3A90B8729A27A4CB4B9FA460825D96F</vt:lpwstr>
  </property>
</Properties>
</file>